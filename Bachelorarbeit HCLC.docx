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IU Internationale Hochschule für angewandte Wissenschaften</w:t>
      </w:r>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r w:rsidRPr="00EA6D28">
        <w:t xml:space="preserve">Einschreibungsnummer: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r w:rsidRPr="007F2DF1">
        <w:t xml:space="preserve">Betreuer: Prof. Dr. </w:t>
      </w:r>
      <w:r w:rsidR="00997202">
        <w:t>Thorsten Fröhlich</w:t>
      </w:r>
    </w:p>
    <w:p w14:paraId="7C40DBA3" w14:textId="648EDF4B" w:rsidR="009A0E53" w:rsidRDefault="0086318F">
      <w:pPr>
        <w:pStyle w:val="FrontPage"/>
      </w:pPr>
      <w:r w:rsidRPr="007F2DF1">
        <w:t xml:space="preserve">Datum der Einreichung: </w:t>
      </w:r>
      <w:r w:rsidR="005A0454">
        <w:t>14.04.2025</w:t>
      </w:r>
      <w:r w:rsidR="009C334B" w:rsidRPr="007F2DF1">
        <w:t xml:space="preserve"> </w:t>
      </w:r>
      <w:r w:rsidR="00A62B55" w:rsidRPr="007F2DF1">
        <w:br w:type="page"/>
      </w:r>
    </w:p>
    <w:p w14:paraId="4A648AA8" w14:textId="77777777" w:rsidR="009A0E53" w:rsidRDefault="0086318F">
      <w:pPr>
        <w:pStyle w:val="HeadingTOC"/>
      </w:pPr>
      <w:r w:rsidRPr="007F2DF1">
        <w:lastRenderedPageBreak/>
        <w:t xml:space="preserve">Abstrakt </w:t>
      </w:r>
    </w:p>
    <w:p w14:paraId="7A703632" w14:textId="3DDC1A92"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 xml:space="preserve">Die vorliegende Arbeit hat die Aufgabe, die Frage zu beantworten, welche Vorteile die High-Code Entwicklung im Vergleich zu Low-Code anbietet. </w:t>
      </w:r>
    </w:p>
    <w:p w14:paraId="37F96A90" w14:textId="31790F04" w:rsidR="009A0E53" w:rsidRPr="00E26D15" w:rsidRDefault="0086318F">
      <w:pPr>
        <w:contextualSpacing/>
      </w:pPr>
      <w:r w:rsidRPr="0090398C">
        <w:rPr>
          <w:b/>
          <w:bCs/>
        </w:rPr>
        <w:t xml:space="preserve">Wert: </w:t>
      </w:r>
      <w:r w:rsidR="00E26D15">
        <w:t>Die Studie liefert der Zielgruppe Aufschluss darüber, we</w:t>
      </w:r>
      <w:r w:rsidR="006D78B0">
        <w:t xml:space="preserve">lche Art von Anforderungen sich effektiver über High-Code Entwicklung umsetzen lassen. </w:t>
      </w:r>
    </w:p>
    <w:p w14:paraId="7679D4E0" w14:textId="52B3F47C" w:rsidR="009A0E53" w:rsidRDefault="0086318F">
      <w:pPr>
        <w:contextualSpacing/>
      </w:pPr>
      <w:r w:rsidRPr="0090398C">
        <w:rPr>
          <w:b/>
          <w:bCs/>
        </w:rPr>
        <w:t>Methoden</w:t>
      </w:r>
      <w:r>
        <w:t xml:space="preserve">: </w:t>
      </w:r>
      <w:r w:rsidR="009137A9">
        <w:t xml:space="preserve">Vergleichende Case-Study mit A/B Test, </w:t>
      </w:r>
      <w:r w:rsidR="00C66812">
        <w:t>Entwicklung einer High-Code- und einer Low-Code-Version einer Anwendung zum Deutschlernen</w:t>
      </w:r>
    </w:p>
    <w:p w14:paraId="3AE888EA" w14:textId="2904A4A6" w:rsidR="009A0E53" w:rsidRDefault="0086318F">
      <w:pPr>
        <w:contextualSpacing/>
      </w:pPr>
      <w:r w:rsidRPr="0090398C">
        <w:rPr>
          <w:b/>
          <w:bCs/>
        </w:rPr>
        <w:t>Wichtigste Ergebnisse</w:t>
      </w:r>
      <w:r>
        <w:t xml:space="preserve">: </w:t>
      </w:r>
      <w:r w:rsidR="003A723E">
        <w:t>Mehr Anforderungen lassen sich über die High-Code Entwicklung realisieren</w:t>
      </w:r>
    </w:p>
    <w:p w14:paraId="05D95673" w14:textId="77777777" w:rsidR="009A0E53" w:rsidRDefault="0086318F">
      <w:pPr>
        <w:contextualSpacing/>
      </w:pPr>
      <w:r w:rsidRPr="0090398C">
        <w:rPr>
          <w:b/>
          <w:bCs/>
        </w:rPr>
        <w:t xml:space="preserve">Schlussfolgerung: </w:t>
      </w:r>
      <w:r w:rsidR="00A95C6E">
        <w:t xml:space="preserve">&lt;Hochgradige </w:t>
      </w:r>
      <w:r>
        <w:t xml:space="preserve">Schlussfolgerung&gt;  </w:t>
      </w:r>
    </w:p>
    <w:bookmarkEnd w:id="0"/>
    <w:p w14:paraId="19BBA902" w14:textId="5756BF87" w:rsidR="0079603E" w:rsidRPr="007F2DF1" w:rsidRDefault="0086318F" w:rsidP="00CD6D1F">
      <w:r w:rsidRPr="00AC3FAD">
        <w:rPr>
          <w:b/>
          <w:bCs/>
        </w:rPr>
        <w:t>Schlüsselwörter</w:t>
      </w:r>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r w:rsidR="00850098">
        <w:rPr>
          <w:bCs/>
          <w:lang w:val="de-DE"/>
        </w:rPr>
        <w:t>l</w:t>
      </w:r>
      <w:r w:rsidR="00BA7914" w:rsidRPr="00BA7914">
        <w:rPr>
          <w:bCs/>
          <w:lang w:val="de-DE"/>
        </w:rPr>
        <w:t>ow-</w:t>
      </w:r>
      <w:r w:rsidR="00850098">
        <w:rPr>
          <w:bCs/>
          <w:lang w:val="de-DE"/>
        </w:rPr>
        <w:t>c</w:t>
      </w:r>
      <w:r w:rsidR="00BA7914" w:rsidRPr="00BA7914">
        <w:rPr>
          <w:bCs/>
          <w:lang w:val="de-DE"/>
        </w:rPr>
        <w:t xml:space="preserve">ode, </w:t>
      </w:r>
      <w:r w:rsidR="00F43FF8">
        <w:rPr>
          <w:bCs/>
          <w:lang w:val="de-DE"/>
        </w:rPr>
        <w:t>s</w:t>
      </w:r>
      <w:r w:rsidR="00BA7914" w:rsidRPr="00BA7914">
        <w:rPr>
          <w:bCs/>
          <w:lang w:val="de-DE"/>
        </w:rPr>
        <w:t>oftwareentwicklung</w:t>
      </w:r>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r w:rsidRPr="007F2DF1">
        <w:lastRenderedPageBreak/>
        <w:t>Inhaltsübersicht</w:t>
      </w:r>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p>
    <w:p w14:paraId="11F373ED" w14:textId="0C63CA9B"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tab/>
        </w:r>
        <w:r>
          <w:fldChar w:fldCharType="begin"/>
        </w:r>
        <w:r>
          <w:instrText xml:space="preserve"> PAGEREF _Toc172896934 \h </w:instrText>
        </w:r>
        <w:r>
          <w:fldChar w:fldCharType="separate"/>
        </w:r>
        <w:r>
          <w:t>vi</w:t>
        </w:r>
        <w:r>
          <w:fldChar w:fldCharType="end"/>
        </w:r>
      </w:hyperlink>
    </w:p>
    <w:p w14:paraId="43B3016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vi</w:t>
        </w:r>
        <w:r>
          <w:fldChar w:fldCharType="end"/>
        </w:r>
      </w:hyperlink>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1D839E77"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135661">
          <w:rPr>
            <w:rStyle w:val="Hyperlink"/>
            <w:lang w:val="fr-FR"/>
          </w:rPr>
          <w:t>.</w:t>
        </w:r>
        <w:r w:rsidR="0052530E" w:rsidRPr="00DF16FD">
          <w:rPr>
            <w:rStyle w:val="Hyperlink"/>
            <w:lang w:val="fr-FR"/>
          </w:rPr>
          <w:t xml:space="preserve"> </w:t>
        </w:r>
        <w:r w:rsidR="00DF16FD" w:rsidRPr="00DF16FD">
          <w:rPr>
            <w:rStyle w:val="Hyperlink"/>
            <w:lang w:val="de-DE"/>
          </w:rPr>
          <w:t>Iron Triangle</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5D62FAC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135661">
          <w:rPr>
            <w:rStyle w:val="Hyperlink"/>
            <w:lang w:val="fr-FR"/>
          </w:rPr>
          <w:t>.</w:t>
        </w:r>
        <w:r w:rsidR="00DF16FD" w:rsidRPr="00DF16FD">
          <w:rPr>
            <w:rStyle w:val="Hyperlink"/>
            <w:lang w:val="fr-FR"/>
          </w:rPr>
          <w:t xml:space="preserve"> </w:t>
        </w:r>
        <w:r w:rsidR="00DF16FD" w:rsidRPr="00DF16FD">
          <w:rPr>
            <w:rStyle w:val="Hyperlink"/>
            <w:lang w:val="de-DE"/>
          </w:rPr>
          <w:t>Magisches Viereck</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393B329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135661">
          <w:rPr>
            <w:rStyle w:val="Hyperlink"/>
            <w:lang w:val="fr-FR"/>
          </w:rPr>
          <w:t>.</w:t>
        </w:r>
        <w:r w:rsidR="00680FAA" w:rsidRPr="00680FAA">
          <w:rPr>
            <w:rStyle w:val="Hyperlink"/>
            <w:lang w:val="fr-FR"/>
          </w:rPr>
          <w:t xml:space="preserve"> </w:t>
        </w:r>
        <w:r w:rsidR="00680FAA" w:rsidRPr="00680FAA">
          <w:rPr>
            <w:rStyle w:val="Hyperlink"/>
            <w:lang w:val="de-DE"/>
          </w:rPr>
          <w:t>Tagesaufwand für die Fehlerbehebung</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2F113263"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792294" w:rsidRPr="00792294">
          <w:rPr>
            <w:rStyle w:val="Hyperlink"/>
            <w:lang w:val="de-DE"/>
          </w:rPr>
          <w:t>Link zu einer Inhaltsseite</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41C6BDC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F513F8" w:rsidRPr="00F513F8">
          <w:rPr>
            <w:rStyle w:val="Hyperlink"/>
            <w:lang w:val="de-DE"/>
          </w:rPr>
          <w:t>Sidebar-Menu für globale Navigation</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730CB97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420212" w:rsidRPr="00420212">
          <w:rPr>
            <w:rStyle w:val="Hyperlink"/>
            <w:lang w:val="de-DE"/>
          </w:rPr>
          <w:t>Input-Feld für Übungsantwort gefolgt von einem Prüf-Button</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31789C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AC280F" w:rsidRPr="00AC280F">
          <w:rPr>
            <w:rStyle w:val="Hyperlink"/>
            <w:lang w:val="de-DE"/>
          </w:rPr>
          <w:t>Input-Feld für E-Mail-Adressen</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F4B9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AC280F" w:rsidRPr="00AC280F">
          <w:rPr>
            <w:rStyle w:val="Hyperlink"/>
            <w:lang w:val="de-DE"/>
          </w:rPr>
          <w:t>Eigendefinierte CSS-Klasse für das Kontaktformular</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1E4B1FE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2D01CD" w:rsidRPr="002D01CD">
          <w:rPr>
            <w:rStyle w:val="Hyperlink"/>
            <w:lang w:val="de-DE"/>
          </w:rPr>
          <w:t>Inzeilige Eingabefelder mittels HTML</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32724AF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6B727A">
          <w:rPr>
            <w:rStyle w:val="Hyperlink"/>
            <w:lang w:val="de-DE"/>
          </w:rPr>
          <w:t>CSS-</w:t>
        </w:r>
        <w:r w:rsidR="003D656A" w:rsidRPr="003D656A">
          <w:rPr>
            <w:rStyle w:val="Hyperlink"/>
            <w:lang w:val="de-DE"/>
          </w:rPr>
          <w:t>Klasse zum Entfernen der Stichpunkte von Listenelementen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27F023B8"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3204EF" w:rsidRPr="003204EF">
          <w:rPr>
            <w:rStyle w:val="Hyperlink"/>
            <w:lang w:val="de-DE"/>
          </w:rPr>
          <w:t>Teilaufgabe zur sitzungsunabhängigen Datenspeicherung</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671E03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1C2478" w:rsidRPr="001C2478">
          <w:rPr>
            <w:rStyle w:val="Hyperlink"/>
            <w:lang w:val="de-DE"/>
          </w:rPr>
          <w:t>Funktion zur browserseitigen Speicherung von Daten</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61ECA73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AB65C2" w:rsidRPr="00AB65C2">
          <w:rPr>
            <w:rStyle w:val="Hyperlink"/>
            <w:lang w:val="de-DE"/>
          </w:rPr>
          <w:t>Abrufen von zuvor gespeicherten Werten</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53B5B90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F91BF4" w:rsidRPr="00F91BF4">
          <w:rPr>
            <w:rStyle w:val="Hyperlink"/>
            <w:lang w:val="de-DE"/>
          </w:rPr>
          <w:t>Bootstrap Klasse für runde Ecken</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51B8EBD4"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B55B45" w:rsidRPr="00B55B45">
          <w:rPr>
            <w:rStyle w:val="Hyperlink"/>
            <w:lang w:val="de-DE"/>
          </w:rPr>
          <w:t>Bootstrap-Klassen für Buttons</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6958AFF1"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953017" w:rsidRPr="00953017">
          <w:rPr>
            <w:rStyle w:val="Hyperlink"/>
            <w:lang w:val="de-DE"/>
          </w:rPr>
          <w:t>Responsiver Bootstrap-Container</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Aufwand</w:t>
      </w:r>
      <w:r w:rsidR="00A24D82">
        <w:tab/>
        <w:t>12</w:t>
      </w:r>
    </w:p>
    <w:p w14:paraId="75AE3CFA" w14:textId="5E57B66D" w:rsidR="00212DA5" w:rsidRDefault="00212DA5" w:rsidP="009C575E">
      <w:pPr>
        <w:pStyle w:val="EquationList"/>
      </w:pPr>
      <w:r>
        <w:t xml:space="preserve">Formel </w:t>
      </w:r>
      <w:r w:rsidR="00663ABB">
        <w:t>3</w:t>
      </w:r>
      <w:r>
        <w:t xml:space="preserve">. </w:t>
      </w:r>
      <w:r w:rsidR="00136621">
        <w:t>Wahrscheinlicher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Pr="007F2DF1" w:rsidRDefault="00D1088E" w:rsidP="00652F05">
      <w:pPr>
        <w:pStyle w:val="EquationList"/>
      </w:pPr>
    </w:p>
    <w:p w14:paraId="2E0E519D" w14:textId="77777777" w:rsidR="009A0E53" w:rsidRDefault="0086318F">
      <w:pPr>
        <w:pStyle w:val="Heading0"/>
      </w:pPr>
      <w:bookmarkStart w:id="7" w:name="_Toc39492805"/>
      <w:bookmarkStart w:id="8" w:name="_Toc172896935"/>
      <w:r w:rsidRPr="007F2DF1">
        <w:t>Liste der Abkürzungen</w:t>
      </w:r>
      <w:bookmarkEnd w:id="7"/>
      <w:bookmarkEnd w:id="8"/>
    </w:p>
    <w:p w14:paraId="765DB957" w14:textId="77777777" w:rsidR="009A0E53" w:rsidRDefault="007109C3">
      <w:r w:rsidRPr="007F2DF1">
        <w:t xml:space="preserve">Abkürzungen alphabetisch sortiert </w:t>
      </w:r>
      <w:r w:rsidR="00196504">
        <w:t>(</w:t>
      </w:r>
      <w:r w:rsidR="0090398C">
        <w:t xml:space="preserve">mit Stil </w:t>
      </w:r>
      <w:r w:rsidR="0090398C" w:rsidRPr="0090398C">
        <w:rPr>
          <w:i/>
          <w:iCs/>
        </w:rPr>
        <w:t>Abkürzung</w:t>
      </w:r>
      <w:r w:rsidR="00196504">
        <w:t>):</w:t>
      </w:r>
    </w:p>
    <w:p w14:paraId="049C3F7C" w14:textId="50B005DB" w:rsidR="009A0E53" w:rsidRDefault="00A65546">
      <w:pPr>
        <w:pStyle w:val="Abbreviation"/>
      </w:pPr>
      <w:r>
        <w:lastRenderedPageBreak/>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Low-Code-Applikationsplattform</w:t>
      </w:r>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47D6F060" w14:textId="2F9BC199" w:rsidR="007B6FF3" w:rsidRDefault="007B6FF3" w:rsidP="007B6FF3">
      <w:pPr>
        <w:pStyle w:val="Abbreviation"/>
      </w:pPr>
      <w:r w:rsidRPr="007F2DF1">
        <w:t xml:space="preserve"> </w:t>
      </w: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77777777" w:rsidR="00F96368" w:rsidRDefault="008859C4" w:rsidP="008859C4">
      <w:r w:rsidRPr="008859C4">
        <w:t xml:space="preserve">Die Technologie der Low-Code/No-Code Entwicklung bietet einen alternativen Ansatz zur Softwareentwicklung, mithilfe derer die Entwicklungszeit für eine ausgereifte Softwarelösung drastisch reduziert werden kann. Dies ist möglich dank der Art und Weise der LC/NC-Entwicklung, bei der Systemkomponenten und Module zum Teil durch das einfache Auswäh-len bzw. Drag-and-Drop von vorprogrammierten UI-Elementen wie z. B. Auswahlfelder, Ta-bellen oder Grafiken implementiert werden können. Dies stellt eine Erleichterung im Vergleich zu der bereits etablierten und mehr bekannten High-Code Entwicklung, bei der die Umsetzung ähnlicher Systemkomponenten in jedem Fall das Schreiben von Programmcode erfordert. </w:t>
      </w:r>
    </w:p>
    <w:p w14:paraId="46A56366" w14:textId="6975F841" w:rsidR="008859C4" w:rsidRPr="008859C4" w:rsidRDefault="008859C4" w:rsidP="008859C4">
      <w:r w:rsidRPr="008859C4">
        <w:t>Die Unterschiede der beiden Programmieransätze lassen sich bei der Entwick-lung von LexiCode, eine Anwendung zum Deutschlernen, auch bemerkbar. Die Anwendung, die grob beschrieben eine reine Frontend Anwendung ist und unter anderem Theorie zu den grammatikalischen Grundlagen der deutschen Sprachen übermitteln und diese durch inter-aktive Übungsaufgaben überprüfen soll. LexiCode kann in der Theorie sowohl über HC- als auch LC/NC-Entwicklung umgesetzt werden. Die Fragen, die in der Praxis allerdings beant-wortet werden müssen, sind, welcher der beiden Ansätze ermöglicht, dass die konzipierten Systemmerkmale näher an die Anforderungen programmiert werden können und welcher der Ansätze bietet breiter Anpassungsmöglichkeiten für LexiCode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52E51A3C" w:rsidR="005534BA" w:rsidRDefault="002C3797" w:rsidP="002C3797">
      <w:r w:rsidRPr="002C3797">
        <w:t>Die vorliegende Arbeit hat die Aufgabe, nachzuweisen, dass die klassische HC-Entwicklung besser geeignet ist, um die Anforderungen an LexiCode technisch umsetzen zu können, also die geplanten Systemkomponenten im Sinne von UI-Elementen und Funktionalitäten mög-lichst nah an die geplanten Komponenten zu halten. Es wird erforscht, welcher der beiden Entwicklungsansätze eine Umsetzung ermöglicht, die die Anwendung LexiCode möglichst interaktiv, also für Interaktionen zwischen Nutzern und der Anwendung sorgt, visuell und funktionell anpassungsfähig macht, eine dynamische Navigation zwischen den Seiten der Anwendung ermöglicht, eine Manipulation der UI-Elemente anhand der Nutzeraktivitäten bereitstellt, den Einbau von inzeiligen Eingabefeldern erl</w:t>
      </w:r>
      <w:r w:rsidR="00CB3898">
        <w:t>aubt und sitzungsunabhängig Nut</w:t>
      </w:r>
      <w:r w:rsidRPr="002C3797">
        <w:t>zerdaten im Browser speichern kann.. Darüber hinaus wir</w:t>
      </w:r>
      <w:r w:rsidR="00BE6E00">
        <w:t>d geprüft, welche der beiden An</w:t>
      </w:r>
      <w:r w:rsidRPr="002C3797">
        <w:t>sätze bessere Anpassungsmöglichkeiten bietet, wenn die Anwendung für mobile Endgeräte erweitert wird.</w:t>
      </w:r>
    </w:p>
    <w:p w14:paraId="1FE496BD" w14:textId="738CBB4F" w:rsidR="005534BA" w:rsidRDefault="005534BA" w:rsidP="002C3797">
      <w:pPr>
        <w:pStyle w:val="berschrift2"/>
      </w:pPr>
      <w:r>
        <w:lastRenderedPageBreak/>
        <w:t>Forschungsfragen</w:t>
      </w:r>
    </w:p>
    <w:p w14:paraId="4F7C8B69" w14:textId="368D36FF" w:rsidR="00113693" w:rsidRPr="00113693" w:rsidRDefault="00113693" w:rsidP="00113693">
      <w:r w:rsidRPr="00113693">
        <w:t>Um dieses Ziel zu erreichen, werden die folgenden Forschungsfragen beantwortet: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r w:rsidRPr="00610D26">
        <w:rPr>
          <w:b w:val="0"/>
        </w:rPr>
        <w:t>Anwendungen verfügen normalerweise über eine globale Navigation, die die Benutzer auf die Hauptseiten der Anwendung verleiten können. Oftmals werden Links zu anderen Seiten auch im Inhalt einer Seite eingebaut, damit nicht alle verwandten Inhalte auf der gleichen Seite stehen und somit eine Übersichtlichkeit erreicht wird.</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D0A9BF5"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 (Flanagan, 2020, S. 416).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36FB8A8B"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Lassen sich sowohl über HC als auch über LC/NC inzeilige Eingabefelder einbauen und wie gut lassen sich diese anpassen?</w:t>
      </w:r>
    </w:p>
    <w:p w14:paraId="5958F695" w14:textId="54ED61BA" w:rsidR="00690372" w:rsidRDefault="00BC6DDB" w:rsidP="001659F3">
      <w:pPr>
        <w:pStyle w:val="Objective"/>
        <w:numPr>
          <w:ilvl w:val="0"/>
          <w:numId w:val="0"/>
        </w:numPr>
        <w:ind w:left="357"/>
        <w:jc w:val="both"/>
        <w:rPr>
          <w:b w:val="0"/>
          <w:lang w:val="de-DE"/>
        </w:rPr>
      </w:pPr>
      <w:r w:rsidRPr="00BC6DDB">
        <w:rPr>
          <w:b w:val="0"/>
          <w:lang w:val="de-DE"/>
        </w:rPr>
        <w:t>Beim Sprachenlernen sind Übungsaufgaben üblich, bei denen ein Wort, mehrere Worte oder komplette Satzteile ausgelassen werden und stattdessen sich Eingabefelder auf deren Plät-zen befinden. Solche Felder sind eine Anforderung an LexiCode und lassen die Frage stellen, ob sich diese über HC oder LC/NC einbauen lassen und wenn ja, ob sie angpeasst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82B85D5" w:rsidR="00767EFE" w:rsidRDefault="00135AE8" w:rsidP="00135AE8">
      <w:pPr>
        <w:pStyle w:val="Objective"/>
        <w:rPr>
          <w:lang w:val="de-DE"/>
        </w:rPr>
      </w:pPr>
      <w:r w:rsidRPr="00135AE8">
        <w:rPr>
          <w:lang w:val="de-DE"/>
        </w:rPr>
        <w:lastRenderedPageBreak/>
        <w:t>Können Funktionen in beiden Versionen der An</w:t>
      </w:r>
      <w:r w:rsidR="00702A47">
        <w:rPr>
          <w:lang w:val="de-DE"/>
        </w:rPr>
        <w:t>wenung umgesetzt werden, die be</w:t>
      </w:r>
      <w:r w:rsidRPr="00135AE8">
        <w:rPr>
          <w:lang w:val="de-DE"/>
        </w:rPr>
        <w:t>nutzerdefinierte Inhalte lokal und sessionsunabhängig, also sitzungsunabhängig speichern können?</w:t>
      </w:r>
    </w:p>
    <w:p w14:paraId="69B51268" w14:textId="00EB4C51" w:rsidR="00313CCB" w:rsidRPr="00B50AE2" w:rsidRDefault="00B50AE2" w:rsidP="00313CCB">
      <w:pPr>
        <w:pStyle w:val="Objective"/>
        <w:numPr>
          <w:ilvl w:val="0"/>
          <w:numId w:val="0"/>
        </w:numPr>
        <w:ind w:left="357"/>
        <w:rPr>
          <w:b w:val="0"/>
          <w:lang w:val="de-DE"/>
        </w:rPr>
      </w:pPr>
      <w:r w:rsidRPr="00B50AE2">
        <w:rPr>
          <w:b w:val="0"/>
          <w:lang w:val="de-DE"/>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p w14:paraId="2A9B1AEF" w14:textId="2638A24E" w:rsidR="00FE75C0" w:rsidRPr="0087772A" w:rsidRDefault="00FE75C0" w:rsidP="007F0E7D">
      <w:pPr>
        <w:pStyle w:val="Objective"/>
        <w:numPr>
          <w:ilvl w:val="0"/>
          <w:numId w:val="0"/>
        </w:numPr>
        <w:rPr>
          <w:lang w:val="de-DE"/>
        </w:rPr>
      </w:pPr>
    </w:p>
    <w:bookmarkEnd w:id="20"/>
    <w:bookmarkEnd w:id="21"/>
    <w:bookmarkEnd w:id="22"/>
    <w:p w14:paraId="5E447E01" w14:textId="433A92CE" w:rsidR="00C4516F" w:rsidRDefault="00C4516F" w:rsidP="00DD2B2D">
      <w:pPr>
        <w:pStyle w:val="berschrift2"/>
      </w:pPr>
      <w:r>
        <w:t>These</w:t>
      </w:r>
    </w:p>
    <w:p w14:paraId="6B2440E1" w14:textId="77777777" w:rsidR="005B00AB" w:rsidRDefault="006D1178" w:rsidP="006D1178">
      <w:r w:rsidRPr="006D1178">
        <w:t xml:space="preserve">Die gestellten Forschungsfragen setzen Erwartungen an die Forschung sowie eine klare Vorstellung für die Endergebnisse. Unabhängig von diesen Erwartungen kann die Aussage formuliert werden, dass HC-Entwicklung aus der Sicht der breiten Verfügbarkeit von Werk-zeugen zur Umsetzung der jeweiligen Anforderungen einen einfacheren Entwicklungsprozess zulässt. Unter einfacher ist gemeint, dass ein Entwicklungsprozess erwartet wird, bei dem sich die Anforderungen, die im späteren Teil dieser Forschung vorgestellt werden, wie geplant implementieren lassen, d. h. die geplanten Systemkomponenten sehen wie geplant aus und die angeforderte Programmlogik verhält sich wie vorgestellt. </w:t>
      </w:r>
    </w:p>
    <w:p w14:paraId="1A85F2A2" w14:textId="317185BC" w:rsidR="006D1178" w:rsidRPr="006D1178" w:rsidRDefault="006D1178" w:rsidP="006D1178">
      <w:r w:rsidRPr="006D1178">
        <w:t>In einer Konstellation, in der sich die Anforderungen nicht erfüllt werden konnten oder mehrere unterschiedliche Methoden und Werkzeuge ausprobiert werden müssen, bis die gewünschten Ergebnisse erreicht werden, kann die These nicht bestätigt werden.</w:t>
      </w:r>
    </w:p>
    <w:p w14:paraId="4FB19F24" w14:textId="4B812A5C" w:rsidR="009A0E53" w:rsidRDefault="007D7E9B">
      <w:pPr>
        <w:pStyle w:val="berschrift2"/>
      </w:pPr>
      <w:r>
        <w:t>Wert und Zielpublikum</w:t>
      </w:r>
    </w:p>
    <w:p w14:paraId="7ED723C5" w14:textId="3C7B5482" w:rsidR="00257381" w:rsidRDefault="00BE7E02" w:rsidP="001D1B01">
      <w:r w:rsidRPr="00BE7E02">
        <w:t xml:space="preserve">Die Ergebnisse dieser Forschung leisten einen Beitrag zur Debatte über den effektiveren Entwicklungsansatz. Die verteidigte Ansicht, dass die LC/NC-Entwicklung die Zukunft der Softwareentwicklung wäre, beschränkt sich nur auf den Aspekt der Benutzerfreundlichkeit von LC/NC-Entwicklungsplattformen bzw. die Einfachheit, über solche Plattformen eine Software ins Leben zu rufen. Zwei Aspekte, die allerdings bei dieser Ansicht oft ignoriert werden, sind die Kompatibilität von LC/NC-Anwendungen mit anderen Systemen und die Verfügbarkeit von Werkzeugen, die weitere Konfigurations- und Anpassungsmöglichkeiten bieten oder auch für Wiederverwendbarkeit des entwickelten Programmcodes, Skalierbarkeit und Wartung ermöglichen. Dafür werden Bibliotheken, Frameworks und IDEs eingesetzt. Die Ergebnisse der Forschung sind für Softwareentwickler </w:t>
      </w:r>
      <w:r w:rsidRPr="00BE7E02">
        <w:lastRenderedPageBreak/>
        <w:t>interessant und zwar unabhängig von der Erfahrung, Ausbildung, Branche oder Fachgebiet.</w:t>
      </w:r>
    </w:p>
    <w:p w14:paraId="4C87E6AD" w14:textId="0D7B5EDB" w:rsidR="001978BE" w:rsidRDefault="0016792C" w:rsidP="001978BE">
      <w:pPr>
        <w:pStyle w:val="berschrift2"/>
      </w:pPr>
      <w:r>
        <w:t>Anwendungsbereich und Einschränkungen</w:t>
      </w:r>
    </w:p>
    <w:p w14:paraId="13D091BE" w14:textId="77777777" w:rsidR="003F4E71" w:rsidRDefault="003F4E71" w:rsidP="003F4E71">
      <w:r>
        <w:t>Die Relevanz der Forschungsergebnisse schränkt sich auf kleinere bis mittelgroßen Anwen-dungen ein, weil dies, zumindest im Rahmen dieser Forschung, die vorgesehene Größe der Anwendung LexiCode ist. Ferner sind die Ergebnisse für Personen interessant, die über wenig Erfahrung als Softwareentwickler verfügen, in eher kleinere Teams oder sogar allein die Entwicklungsarbeiten durchführen werden, mit weniger hardware- und softwaretechnischen Ressourcen arbeiten werden, eine überschaubare Anwendung entwickeln möchten und sich überlegen, ob sie sich für HC oder LC/NC entscheiden sollen. Die Ergebnisse der Forschung sind auch für Lernanwendungen relevant, die andere Inhalte als eine Fremdsprache übermit-teln wollen.</w:t>
      </w:r>
    </w:p>
    <w:p w14:paraId="756E12D9" w14:textId="4373F453" w:rsidR="00CC412C" w:rsidRDefault="003F4E71" w:rsidP="003F4E71">
      <w:r>
        <w:t>Die Forschung befasst sich nicht mit Prozessen und Diensten, die die Speicherung oder das Abrufen von Anwendungs- oder Nutzerdaten von einem System oder Schnittstelle, die im Hintergrund der Anwendung laufen, wie z. B. eine Datenbank, ein Server oder eine Schnitt-stelle, weil die Umsetzung solcher Lösungen zusammen mit den in den vorherigen Kapiteln beschriebenen Funktionalitäten den vorgesehenen Rahmen dieser Forschung übersprengen würde. Insofern sind die Ergebnisse der Forschung eher für Frontend-Lösungen relevant.</w:t>
      </w:r>
    </w:p>
    <w:p w14:paraId="3BB2733C" w14:textId="76826974" w:rsidR="004D2096" w:rsidRDefault="004D2096" w:rsidP="004D2096">
      <w:pPr>
        <w:pStyle w:val="berschrift2"/>
      </w:pPr>
      <w:r>
        <w:t>Struktur des Dokuments</w:t>
      </w:r>
    </w:p>
    <w:p w14:paraId="553D6F48" w14:textId="77777777" w:rsidR="00AE76C2" w:rsidRDefault="00B40D69" w:rsidP="00B40D69">
      <w:r w:rsidRPr="00B40D69">
        <w:t xml:space="preserve">In dem darauffolgenden Teil des Dokuments werden die konkreten Schritte abgewickelt, die zum Forschungsergebnis führen. Im zweiten Kapitel wird der aktuelle Stand der Literatur zum Forschungsthema analysiert, um herauszufinden, wie LC/NC-Entwicklung momentan wahrgenommen wird, inwiefern der Ansatz im Vergleich zu HC-Entwicklung bevorzugt wird, für was für einen Typ Anwendungen er angewendet wird und von was für Entwickler. Darüber hinaus werden auch wichtige Begriffe im Bereich der Softwareentwicklungen genannt und erklärt. </w:t>
      </w:r>
    </w:p>
    <w:p w14:paraId="0D706218" w14:textId="77777777" w:rsidR="00CD2E51" w:rsidRDefault="00B40D69" w:rsidP="00B40D69">
      <w:r w:rsidRPr="00B40D69">
        <w:t xml:space="preserve">Im dritten Kapitel wird die Methodik bzw. das Forschungsdesign erläutert und es wird näher darauf eingegangen, wie die Idee von LexiCode einerseits mit HC und anderer-seits mit LC/NC umgesetzt wird und mit welchen konkreten Technologien bei beiden Ansät-zen gearbeitet wird. </w:t>
      </w:r>
    </w:p>
    <w:p w14:paraId="657D5DB1" w14:textId="77777777" w:rsidR="007F1837" w:rsidRDefault="00B40D69" w:rsidP="00B40D69">
      <w:r w:rsidRPr="00B40D69">
        <w:t>Im darauffolgenden Kapitel, im 4. Kapitel, werden die Forschungsergeb-nisse vorgestellt und genau erläutert, welche der angeforderten Komponenten von Lex</w:t>
      </w:r>
      <w:r w:rsidRPr="00B40D69">
        <w:lastRenderedPageBreak/>
        <w:t xml:space="preserve">iCode mit welchem der beiden Entwicklungsansätzen inwiefern oder überhaupt umgesetzt werden konnten. Im nächsten Abschnitt, der Diskussionsabschnitt, werden die </w:t>
      </w:r>
      <w:r w:rsidR="00A31FCF">
        <w:t>Ergebnisse der For</w:t>
      </w:r>
      <w:r w:rsidRPr="00B40D69">
        <w:t xml:space="preserve">schung kurz zusammengefasst, interpretiert und mit den Forschungserwartungen verglichen. Zusätzlich werden die Beschränkungen der Forschung besprochen. </w:t>
      </w:r>
    </w:p>
    <w:p w14:paraId="337FA82B" w14:textId="40039BD0" w:rsidR="00B40D69" w:rsidRPr="00B40D69" w:rsidRDefault="00B40D69" w:rsidP="00B40D69">
      <w:r w:rsidRPr="00B40D69">
        <w:t>Im letzten Kapitel und abschließenden Kapitel wird auf die Forschung kritisch reflektiert und es werden Ideen für weiterführende Forschungen empfohlen.</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und ergab auch Quellen, die sich zwar auf No-Code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77777777" w:rsidR="007B1141" w:rsidRPr="007B1141" w:rsidRDefault="007B1141" w:rsidP="007B1141">
      <w:pPr>
        <w:rPr>
          <w:lang w:val="de-DE"/>
        </w:rPr>
      </w:pPr>
      <w:r w:rsidRPr="007B1141">
        <w:rPr>
          <w:b/>
          <w:bCs/>
          <w:lang w:val="de-DE"/>
        </w:rPr>
        <w:t>Citizen Developer</w:t>
      </w:r>
      <w:r w:rsidRPr="007B1141">
        <w:rPr>
          <w:lang w:val="de-DE"/>
        </w:rPr>
        <w:t>: Anwender, die über formale Programmierkenntnisse nicht verfügen (Di Ruscio et al., 2022, S. 437).</w:t>
      </w:r>
    </w:p>
    <w:p w14:paraId="35292A05" w14:textId="77777777" w:rsidR="007B1141" w:rsidRPr="007B1141" w:rsidRDefault="007B1141" w:rsidP="007B1141">
      <w:pPr>
        <w:rPr>
          <w:lang w:val="de-DE"/>
        </w:rPr>
      </w:pPr>
      <w:r w:rsidRPr="007B1141">
        <w:rPr>
          <w:b/>
          <w:bCs/>
          <w:lang w:val="de-DE"/>
        </w:rPr>
        <w:t>LCAP</w:t>
      </w:r>
      <w:r w:rsidRPr="007B1141">
        <w:rPr>
          <w:lang w:val="de-DE"/>
        </w:rPr>
        <w:t>: Anwendungen, die durch visuelles Zusammenfügen vorgefertigter Software-Bausteine erstellt und individuell angepasst werden können (Baumgarten et al., 2014, S. 1214).</w:t>
      </w:r>
    </w:p>
    <w:p w14:paraId="073DDAB0" w14:textId="77777777" w:rsidR="007B1141" w:rsidRPr="007B1141" w:rsidRDefault="007B1141" w:rsidP="007B1141">
      <w:pPr>
        <w:rPr>
          <w:lang w:val="de-DE"/>
        </w:rPr>
      </w:pPr>
      <w:r w:rsidRPr="007B1141">
        <w:rPr>
          <w:b/>
          <w:bCs/>
          <w:lang w:val="de-DE"/>
        </w:rPr>
        <w:t>Time to Market</w:t>
      </w:r>
      <w:r w:rsidRPr="007B1141">
        <w:rPr>
          <w:lang w:val="de-DE"/>
        </w:rPr>
        <w:t>: die Zeit, die vergeht, bis die Entwicklung einer Produktidee oder ein Serviceangebot reif genug ist, damit eine Platzierung des Produktes bzw. der Dientleistung am Markt erfolgen kann (Gabler Wirtschaftslexikon, 2025)</w:t>
      </w:r>
    </w:p>
    <w:p w14:paraId="6AFB3AE2" w14:textId="77777777" w:rsidR="007B1141" w:rsidRPr="007B1141" w:rsidRDefault="007B1141" w:rsidP="007B1141">
      <w:pPr>
        <w:rPr>
          <w:lang w:val="de-DE"/>
        </w:rPr>
      </w:pPr>
      <w:r w:rsidRPr="007B1141">
        <w:rPr>
          <w:b/>
          <w:bCs/>
          <w:lang w:val="de-DE"/>
        </w:rPr>
        <w:t>Minimum Viable Product (MVP)</w:t>
      </w:r>
      <w:r w:rsidRPr="007B1141">
        <w:rPr>
          <w:lang w:val="de-DE"/>
        </w:rPr>
        <w:t xml:space="preserve">: der minimalst mögliche Funktionsumfang eines Produkts oder einer Dienstleistung. Das Produkt / die Dienstleistung werden erst dann veröffentlicht, wenn diese Entwicklungsstufe erreicht wird, was an dem </w:t>
      </w:r>
      <w:r w:rsidRPr="007B1141">
        <w:rPr>
          <w:lang w:val="de-DE"/>
        </w:rPr>
        <w:lastRenderedPageBreak/>
        <w:t xml:space="preserve">Treffen zwischen minimalem Aufwand und qualitativem Feedback zu erkennen ist (Gabler Wirtschaftslexikon, 2025). </w:t>
      </w:r>
    </w:p>
    <w:p w14:paraId="430EE75A" w14:textId="77777777" w:rsidR="007B1141" w:rsidRPr="007B1141" w:rsidRDefault="007B1141" w:rsidP="007B1141">
      <w:pPr>
        <w:rPr>
          <w:lang w:val="de-DE"/>
        </w:rPr>
      </w:pPr>
      <w:r w:rsidRPr="007B1141">
        <w:rPr>
          <w:b/>
          <w:bCs/>
          <w:lang w:val="de-DE"/>
        </w:rPr>
        <w:t>Earned-value-Ansatz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Jungmayr, 2011, S. 192).</w:t>
      </w:r>
    </w:p>
    <w:p w14:paraId="477B478E" w14:textId="20DB5878"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Ein Softwareentwicklungsprojekt soll wirtschaftlich gerechtfertigt werden, indem die Kosten mit dem Nutzen eines Produkts abgeglichen werden (Sneed &amp; Jungmayr, 2011, S. 192).</w:t>
      </w:r>
    </w:p>
    <w:p w14:paraId="71432CC1" w14:textId="6831D492" w:rsidR="009A0E53" w:rsidRDefault="00BF7D57" w:rsidP="00BF7D57">
      <w:pPr>
        <w:pStyle w:val="berschrift2"/>
        <w:numPr>
          <w:ilvl w:val="0"/>
          <w:numId w:val="0"/>
        </w:numPr>
      </w:pPr>
      <w:bookmarkStart w:id="24" w:name="_Toc172896943"/>
      <w:r>
        <w:t>2.2</w:t>
      </w:r>
      <w:r w:rsidR="00F82C87">
        <w:t xml:space="preserve"> </w:t>
      </w:r>
      <w:r w:rsidR="0086318F">
        <w:t xml:space="preserve">Bestehende Modelle </w:t>
      </w:r>
      <w:r w:rsidR="00A95C6E">
        <w:t>und Theorien</w:t>
      </w:r>
      <w:bookmarkEnd w:id="24"/>
    </w:p>
    <w:p w14:paraId="6F08C9A7" w14:textId="77777777"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Triangle </w:t>
      </w:r>
      <w:r w:rsidRPr="006E38AD">
        <w:rPr>
          <w:lang w:val="de-DE"/>
        </w:rPr>
        <w:t>(Atkinson, 1999, S. 338).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3C898EA4" w14:textId="77777777" w:rsidR="006E38AD" w:rsidRPr="00E97853" w:rsidRDefault="006E38AD" w:rsidP="006E38AD">
      <w:pPr>
        <w:rPr>
          <w:sz w:val="22"/>
          <w:szCs w:val="18"/>
          <w:lang w:val="de-DE"/>
        </w:rPr>
      </w:pPr>
      <w:r w:rsidRPr="00E97853">
        <w:rPr>
          <w:sz w:val="22"/>
          <w:szCs w:val="18"/>
          <w:lang w:val="de-DE"/>
        </w:rPr>
        <w:t>Abb. 1: Iron Triangle.</w:t>
      </w:r>
    </w:p>
    <w:p w14:paraId="0431FDCD" w14:textId="77777777" w:rsidR="006E38AD" w:rsidRPr="006E38AD" w:rsidRDefault="006E38AD" w:rsidP="00304009">
      <w:pPr>
        <w:jc w:val="center"/>
        <w:rPr>
          <w:lang w:val="de-DE"/>
        </w:rPr>
      </w:pPr>
      <w:r w:rsidRPr="006E38AD">
        <w:rPr>
          <w:noProof/>
          <w:lang w:val="de-DE" w:eastAsia="de-DE"/>
        </w:rPr>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0CE25B3F" w14:textId="11805A28" w:rsidR="006E38AD" w:rsidRPr="00D63722" w:rsidRDefault="006E38AD" w:rsidP="006E38AD">
      <w:pPr>
        <w:rPr>
          <w:sz w:val="22"/>
          <w:szCs w:val="18"/>
          <w:lang w:val="de-DE"/>
        </w:rPr>
      </w:pPr>
      <w:r w:rsidRPr="00D63722">
        <w:rPr>
          <w:sz w:val="22"/>
          <w:szCs w:val="18"/>
          <w:lang w:val="de-DE"/>
        </w:rPr>
        <w:t>Quelle: Atkinson, 1999.</w:t>
      </w:r>
    </w:p>
    <w:p w14:paraId="62D33516" w14:textId="77777777" w:rsidR="006E38AD" w:rsidRPr="006E38AD" w:rsidRDefault="006E38AD" w:rsidP="006E38AD">
      <w:pPr>
        <w:rPr>
          <w:lang w:val="de-DE"/>
        </w:rPr>
      </w:pPr>
    </w:p>
    <w:p w14:paraId="5BA8657B" w14:textId="77777777" w:rsidR="006E38AD" w:rsidRPr="006E38AD" w:rsidRDefault="006E38AD" w:rsidP="006E38AD">
      <w:pPr>
        <w:rPr>
          <w:lang w:val="de-DE"/>
        </w:rPr>
      </w:pPr>
      <w:r w:rsidRPr="006E38AD">
        <w:rPr>
          <w:lang w:val="de-DE"/>
        </w:rPr>
        <w:lastRenderedPageBreak/>
        <w:t xml:space="preserve">Baumgarten et al. (2024) haben für ihre Forschung ein Modell eingesetzt, welches auf dem </w:t>
      </w:r>
      <w:r w:rsidRPr="006E38AD">
        <w:rPr>
          <w:i/>
          <w:iCs/>
          <w:lang w:val="de-DE"/>
        </w:rPr>
        <w:t>Iron Triangle</w:t>
      </w:r>
      <w:r w:rsidRPr="006E38AD">
        <w:rPr>
          <w:lang w:val="de-DE"/>
        </w:rPr>
        <w:t xml:space="preserve"> von Atkinson basiert und dieses sogar erweitert. Sie bilden in ihrer Forschung ein sog. Magisches Viereck ab, welches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 2024, S. 1213; S. 1217):</w:t>
      </w:r>
    </w:p>
    <w:p w14:paraId="664A0D60" w14:textId="77777777" w:rsidR="006E38AD" w:rsidRPr="006E38AD" w:rsidRDefault="006E38AD" w:rsidP="006E38AD">
      <w:pPr>
        <w:rPr>
          <w:lang w:val="de-DE"/>
        </w:rPr>
      </w:pPr>
    </w:p>
    <w:p w14:paraId="41F01915" w14:textId="77777777" w:rsidR="006E38AD" w:rsidRPr="00654E97" w:rsidRDefault="006E38AD" w:rsidP="006E38AD">
      <w:pPr>
        <w:rPr>
          <w:sz w:val="22"/>
          <w:szCs w:val="18"/>
          <w:lang w:val="de-DE"/>
        </w:rPr>
      </w:pPr>
      <w:r w:rsidRPr="00654E97">
        <w:rPr>
          <w:sz w:val="22"/>
          <w:szCs w:val="18"/>
          <w:lang w:val="de-DE"/>
        </w:rPr>
        <w:t>Abb. 2: Magisches Viereck</w:t>
      </w:r>
    </w:p>
    <w:p w14:paraId="32FF021D" w14:textId="77777777" w:rsidR="006E38AD" w:rsidRPr="006E38AD" w:rsidRDefault="006E38AD" w:rsidP="006E38AD">
      <w:pPr>
        <w:rPr>
          <w:lang w:val="de-DE"/>
        </w:rPr>
      </w:pPr>
      <w:r w:rsidRPr="006E38AD">
        <w:rPr>
          <w:noProof/>
          <w:lang w:val="de-DE" w:eastAsia="de-DE"/>
        </w:rPr>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7C00D0F2" w14:textId="77777777" w:rsidR="006E38AD" w:rsidRPr="00654E97" w:rsidRDefault="006E38AD" w:rsidP="006E38AD">
      <w:pPr>
        <w:rPr>
          <w:sz w:val="22"/>
          <w:szCs w:val="18"/>
          <w:lang w:val="de-DE"/>
        </w:rPr>
      </w:pPr>
      <w:r w:rsidRPr="00654E97">
        <w:rPr>
          <w:sz w:val="22"/>
          <w:szCs w:val="18"/>
          <w:lang w:val="de-DE"/>
        </w:rPr>
        <w:t>Quelle: Eigene Darstellung auf der Basis von Baumgarten et al., 2024.</w:t>
      </w:r>
    </w:p>
    <w:p w14:paraId="465CDFE1" w14:textId="77777777" w:rsidR="006E38AD" w:rsidRPr="006E38AD" w:rsidRDefault="006E38AD" w:rsidP="006E38AD">
      <w:pPr>
        <w:rPr>
          <w:lang w:val="de-DE"/>
        </w:rPr>
      </w:pPr>
    </w:p>
    <w:p w14:paraId="57576CE4" w14:textId="77777777" w:rsidR="001D3EC9"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7405A043" w14:textId="447F0108" w:rsidR="006E38AD" w:rsidRPr="006E38AD" w:rsidRDefault="006E38AD" w:rsidP="006E38AD">
      <w:pPr>
        <w:rPr>
          <w:lang w:val="de-DE"/>
        </w:rPr>
      </w:pPr>
      <w:r w:rsidRPr="006E38AD">
        <w:rPr>
          <w:lang w:val="de-DE"/>
        </w:rPr>
        <w:t xml:space="preserve">Die von Baumgarten et al. eingesetzte Abbildung des magischen Vierecks veranschaulicht die Ergebnisse der literarischen Forschung, die sie durchgeführt haben </w:t>
      </w:r>
      <w:r w:rsidRPr="006E38AD">
        <w:rPr>
          <w:lang w:val="de-DE"/>
        </w:rPr>
        <w:lastRenderedPageBreak/>
        <w:t xml:space="preserve">und bei der sie unterschiedliche Beiträge zum Thema LC/NC-Entwicklung berücksichtigt haben, wie z. B. Foren, in denen Low-Code bezogene Diskussionen stattfinden, eine Forschung, die nach dem Grund des Einsatzes von Low-Code fragt, eine Forschung, die die Treiber und Bremsfaktoren einer LCAP-Einführung untersucht und eine Forschung, die sich mit den technischen Herausforderungen einer  LCAP-basierten Applikationsentwicklung beschäftigt (S. 1217).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S. 1217). 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 To Market erreicht werden kann (S. 1218). Die Ergebnisse der vorliegenden Forschung werden im späteren Kapitel über die Ergebnisse ebenfalls visuell auf dem magischen Viereck dargestellt, damit veranschaulicht werden kann, in welchen Dimensionen die LC/NC- und in welchen Dimensionen HC-Version von LexiCode zu- oder abgewonnen hat. </w:t>
      </w:r>
    </w:p>
    <w:p w14:paraId="16E22F44" w14:textId="77777777" w:rsidR="006E38AD" w:rsidRPr="006E38AD" w:rsidRDefault="006E38AD" w:rsidP="006E38AD">
      <w:pPr>
        <w:rPr>
          <w:lang w:val="de-DE"/>
        </w:rPr>
      </w:pPr>
      <w:r w:rsidRPr="006E38AD">
        <w:rPr>
          <w:lang w:val="de-DE"/>
        </w:rPr>
        <w:t>Ein weiterer theoretischer Hintergrund, der die vorliegende Forschung unterstützt, äußert sich in der Betrachtung der Messung eines Softwareentwicklungsprojektes, um die (weitere) Durchführung des Projektes überhaupt zu rechtfertigen. Sneed und Jungmayr (2011, zitiert nach Boehm, 2000) heben die Vorteile des Earned-value-Ansatzes hervor, bemängeln jedoch, dass bei diesem Ansatz die Entscheidung nicht unterstützt wird, ob ein (Teil)Projekt überhaupt angegangen werden soll und falls ja, welche Anforderungen erfüllt werde sollen und welche nicht (S. 192). 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(S. 193).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77777777" w:rsidR="00FB694F" w:rsidRDefault="006E38AD" w:rsidP="006E38AD">
      <w:pPr>
        <w:rPr>
          <w:lang w:val="de-DE"/>
        </w:rPr>
      </w:pPr>
      <w:r w:rsidRPr="006E38AD">
        <w:rPr>
          <w:lang w:val="de-DE"/>
        </w:rPr>
        <w:lastRenderedPageBreak/>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Jungmayr, 2011, S. 194 - 195). </w:t>
      </w:r>
    </w:p>
    <w:p w14:paraId="152A5793" w14:textId="76FB0D8E" w:rsidR="006E38AD" w:rsidRPr="006E38AD"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LexiCode Systemdesigns, Komponenten wie UI-Elemente wie Eingabefelder, Forms oder Tests zur Wissensabfrage sind. Ein weiterer Ansatz ist das Testen dieser Systemkomponenten, das sog. Value-driven Testing,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kann, während es in der produktiven Phase eines Softwareprodukts je nach der Größe des Betriebes, indem die Software eingesetzt wird, mindestens 13 und im schlimmsten Falle 92 Tage dauern kann (Sneed &amp; Jungmayr, 2011, S. 198):</w:t>
      </w:r>
    </w:p>
    <w:p w14:paraId="146E6551" w14:textId="77777777" w:rsidR="006E38AD" w:rsidRPr="006E38AD" w:rsidRDefault="006E38AD" w:rsidP="006E38AD">
      <w:pPr>
        <w:rPr>
          <w:lang w:val="de-DE"/>
        </w:rPr>
      </w:pPr>
    </w:p>
    <w:p w14:paraId="6A318FC4" w14:textId="77777777" w:rsidR="006E38AD" w:rsidRPr="00576A67" w:rsidRDefault="006E38AD" w:rsidP="006E38AD">
      <w:pPr>
        <w:rPr>
          <w:sz w:val="22"/>
          <w:szCs w:val="18"/>
          <w:lang w:val="de-DE"/>
        </w:rPr>
      </w:pPr>
      <w:r w:rsidRPr="00576A67">
        <w:rPr>
          <w:sz w:val="22"/>
          <w:szCs w:val="18"/>
          <w:lang w:val="de-DE"/>
        </w:rPr>
        <w:t>Abb. 3: Tagesaufwand für die Fehlerbehebung</w:t>
      </w:r>
    </w:p>
    <w:p w14:paraId="0A654D04" w14:textId="77777777" w:rsidR="006E38AD" w:rsidRPr="006E38AD" w:rsidRDefault="006E38AD" w:rsidP="006E38AD">
      <w:pPr>
        <w:rPr>
          <w:lang w:val="de-DE"/>
        </w:rPr>
      </w:pPr>
      <w:r w:rsidRPr="006E38AD">
        <w:rPr>
          <w:noProof/>
          <w:lang w:val="de-DE" w:eastAsia="de-DE"/>
        </w:rPr>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B483AC3" w14:textId="77777777" w:rsidR="006E38AD" w:rsidRPr="00576A67" w:rsidRDefault="006E38AD" w:rsidP="006E38AD">
      <w:pPr>
        <w:rPr>
          <w:sz w:val="22"/>
          <w:szCs w:val="18"/>
          <w:lang w:val="de-DE"/>
        </w:rPr>
      </w:pPr>
      <w:r w:rsidRPr="00576A67">
        <w:rPr>
          <w:sz w:val="22"/>
          <w:szCs w:val="18"/>
          <w:lang w:val="de-DE"/>
        </w:rPr>
        <w:t>Quelle: Eigene Darstellung auf der Basis von Sneed &amp; Jungmayr, 2011, S. 198.</w:t>
      </w:r>
    </w:p>
    <w:p w14:paraId="4D034067" w14:textId="77777777" w:rsidR="006E38AD" w:rsidRPr="006E38AD" w:rsidRDefault="006E38AD" w:rsidP="006E38AD">
      <w:pPr>
        <w:rPr>
          <w:lang w:val="de-DE"/>
        </w:rPr>
      </w:pPr>
    </w:p>
    <w:p w14:paraId="10CA891C" w14:textId="21890D72" w:rsidR="006E38AD" w:rsidRDefault="006E38AD" w:rsidP="006E38AD">
      <w:pPr>
        <w:rPr>
          <w:lang w:val="de-DE"/>
        </w:rPr>
      </w:pPr>
      <w:r w:rsidRPr="006E38AD">
        <w:rPr>
          <w:lang w:val="de-DE"/>
        </w:rPr>
        <w:lastRenderedPageBreak/>
        <w:t xml:space="preserve">Die These von Sneed und Jungmayr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(S. 196).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77777777"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Jungmayr, 2011, S. 207). Laut einer weiteren Annahme werden mindestens zwei Drittel der vorhandenen Fehler durch systematische Tests aufgedeckt, was die Fehleranzahl auf 200 reduziert und den größeren Anteil von 400 Fehlern nicht erst der Wartungsphase entfernt werden muss. </w:t>
      </w:r>
    </w:p>
    <w:p w14:paraId="182AD97D" w14:textId="5B17072E" w:rsidR="006E38AD" w:rsidRPr="006E38AD" w:rsidRDefault="006E38AD" w:rsidP="006E38AD">
      <w:pPr>
        <w:rPr>
          <w:lang w:val="de-DE"/>
        </w:rPr>
      </w:pPr>
      <w:r w:rsidRPr="006E38AD">
        <w:rPr>
          <w:lang w:val="de-DE"/>
        </w:rPr>
        <w:t>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Jungmayr, 2011, S. 199).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Jungmayr, 2011, S. 207):</w:t>
      </w:r>
    </w:p>
    <w:p w14:paraId="3EE63CD8" w14:textId="77777777" w:rsidR="006E38AD" w:rsidRPr="006E38AD" w:rsidRDefault="006E38AD" w:rsidP="006E38AD">
      <w:pPr>
        <w:rPr>
          <w:lang w:val="de-DE"/>
        </w:rPr>
      </w:pPr>
    </w:p>
    <w:p w14:paraId="21B8F94C" w14:textId="77777777" w:rsidR="006E38AD" w:rsidRPr="006E38AD" w:rsidRDefault="006E38AD" w:rsidP="00702D0C">
      <w:pPr>
        <w:jc w:val="center"/>
        <w:rPr>
          <w:lang w:val="de-DE"/>
        </w:rPr>
      </w:pPr>
      <w:r w:rsidRPr="006E38AD">
        <w:rPr>
          <w:lang w:val="de-DE"/>
        </w:rPr>
        <w:t>ROI = (Nutzen – Kosten) / Kosten.</w:t>
      </w:r>
    </w:p>
    <w:p w14:paraId="67C77209" w14:textId="77777777" w:rsidR="000D2EE2" w:rsidRDefault="000D2EE2" w:rsidP="00BF7D57">
      <w:pPr>
        <w:pStyle w:val="berschrift2"/>
        <w:numPr>
          <w:ilvl w:val="0"/>
          <w:numId w:val="0"/>
        </w:numPr>
      </w:pPr>
    </w:p>
    <w:p w14:paraId="3918C999" w14:textId="6A0548D1" w:rsidR="009A0E53" w:rsidRDefault="00BF7D57" w:rsidP="00BF7D57">
      <w:pPr>
        <w:pStyle w:val="berschrift2"/>
        <w:numPr>
          <w:ilvl w:val="0"/>
          <w:numId w:val="0"/>
        </w:numPr>
      </w:pPr>
      <w:r>
        <w:t>2.3 Ausgewählte Fallstudien</w:t>
      </w:r>
    </w:p>
    <w:p w14:paraId="5A930A2B" w14:textId="6758749E" w:rsidR="00DB0740" w:rsidRDefault="005D0E2F" w:rsidP="00AB70CA">
      <w:pPr>
        <w:pStyle w:val="berschrift2"/>
        <w:numPr>
          <w:ilvl w:val="0"/>
          <w:numId w:val="0"/>
        </w:numPr>
      </w:pPr>
      <w:bookmarkStart w:id="25" w:name="_Toc172896945"/>
      <w:r>
        <w:t xml:space="preserve">2.4 </w:t>
      </w:r>
      <w:r w:rsidR="0086318F">
        <w:t xml:space="preserve">Szenario </w:t>
      </w:r>
      <w:r w:rsidR="00B50438">
        <w:t>Beschreibung</w:t>
      </w:r>
      <w:bookmarkEnd w:id="25"/>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1593DAC1" w14:textId="77777777" w:rsidR="00C71B58" w:rsidRDefault="007931B8" w:rsidP="007931B8">
      <w:pPr>
        <w:rPr>
          <w:lang w:val="de-DE"/>
        </w:rPr>
      </w:pPr>
      <w:r w:rsidRPr="007931B8">
        <w:rPr>
          <w:lang w:val="de-DE"/>
        </w:rPr>
        <w:t>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LexiCode,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45DAED9F" w:rsidR="00410F17" w:rsidRDefault="007931B8" w:rsidP="007931B8">
      <w:pPr>
        <w:rPr>
          <w:lang w:val="de-DE"/>
        </w:rPr>
      </w:pPr>
      <w:r w:rsidRPr="007931B8">
        <w:rPr>
          <w:lang w:val="de-DE"/>
        </w:rPr>
        <w:t>Sowohl die HC- als auch die LC/NC-Version von LexiCode wurden von der gleichen, Person umgesetzt, da die Anforderungen an LexiCode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w:t>
      </w:r>
      <w:r w:rsidRPr="007931B8">
        <w:rPr>
          <w:lang w:val="de-DE"/>
        </w:rPr>
        <w:lastRenderedPageBreak/>
        <w:t xml:space="preserve">stand des Entwicklers richten, damit die Entwicklungszeit sich nicht durch den Erwerb neuer Programmierkompetenzen zu </w:t>
      </w:r>
      <w:r w:rsidR="00251F30">
        <w:rPr>
          <w:lang w:val="de-DE"/>
        </w:rPr>
        <w:t>stark</w:t>
      </w:r>
      <w:r w:rsidRPr="007931B8">
        <w:rPr>
          <w:lang w:val="de-DE"/>
        </w:rPr>
        <w:t xml:space="preserve"> verlängert. </w:t>
      </w:r>
    </w:p>
    <w:p w14:paraId="6254BDFD" w14:textId="7DCD77E0" w:rsidR="007931B8" w:rsidRPr="007931B8"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LexiCode unterschiedlichen Menschen vorzustellen, um dann anhand der Konversionsrate dieser Probanden zu prüfen, welche der beiden Versionen effektiver ist (Siroker &amp; Kommen, 2013, S. 8), werden innerhalb der vorliegenden Forschung die beiden Anwendungsversionen von der gleichen Person, nämlich von dem Entwickler, verglichen und selbstverständlich nicht um die Konversionsrate des Entwicklers zu prüfen, sondern einfach um herauszufinden, ob sich eine leistungsfähigere Anwendung mittels HC oder LC/NC bauen lässt. Da der A/B-Test zu einem zunehmend allgegenwärtigen und kritischen Teil von Onlinegeschäften geworden ist (Siroker &amp; Koomen, 2013, S. 8) und LexiCode mit etwaigem Ausbau das Potenzial hat, kommerziell bei einer hohen Nutzerzahl eingesetzt zu werden, eignet sich der A/B-Test als Forschungsmethodik. Des Weiteren eignet sich das A/B-Testen, insbesondere das Werk von Siroker und Koomen (2013) für die Methodik der vorliegenden Forschung, weil sie in ihrer Herausgabe die Bedeutung grundlegender Komponenten vieler Anwendungen und Websites, wie z. B. Calls to Action, Inhalte, visuelle Medien, Seitennavigationen und Formulare, erklären und zu jeder Komponente Ratschläge liefern, wie diese am besten gebaut und getestet werden kann. </w:t>
      </w:r>
    </w:p>
    <w:p w14:paraId="1A971713" w14:textId="25B5ECF8"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 xml:space="preserve">Die Anforderungen, die LexiCode als Anwendung zum Lernen von Deutsch zu erfüllen hat, richten sich nach dem typischen Lernweg von Menschen, die nicht nur die deutsche Sprache, sondern jede für sie fremde Sprache beherrschen wollen. Diese potenziellen Lernenden stellen die wichtigsten Stakeholder von LexiCode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 xml:space="preserve">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LexiCode,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w:t>
      </w:r>
    </w:p>
    <w:p w14:paraId="23BD5478" w14:textId="434D123A" w:rsidR="009A5960" w:rsidRPr="009A5960" w:rsidRDefault="009A5960" w:rsidP="009A5960">
      <w:pPr>
        <w:rPr>
          <w:lang w:val="de-DE"/>
        </w:rPr>
      </w:pPr>
      <w:r w:rsidRPr="009A5960">
        <w:rPr>
          <w:lang w:val="de-DE"/>
        </w:rPr>
        <w:lastRenderedPageBreak/>
        <w:t xml:space="preserve">Da in dem bis heute am meisten genutzten Medium zum Lernen von Fremdsprachen, das Lehrbuch, durch die einzelnen Seiten einfach durchgeblättert werden kann, muss auch LexiCode ermöglichen, dass Benutzer mit wenig Anstrengung die Inhalte durchstöbern können. Die Schreibfelder in jedem Lehrbuch befähigen die Lernenden ihre Notizen, Vermerke und Übungsaufgaben direkt im Lehrbuch zu hinterlassen – eine Eigenschaft, die auch in LexiCode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Die bereits erwähnten Vermerke, die in einem Lehrbuch hinterlassen werden, werden von den Lernenden wiederholt aufgeschlagen, um Gelerntes zu wiederholen oder Übungen nochmal neu zu bearbeiten. Daher müssen diese schriftlichen Informationen auch in LexiCode zu jeder Zeit abrufbar sein. </w:t>
      </w:r>
    </w:p>
    <w:p w14:paraId="7D768405" w14:textId="3B01E8A8" w:rsidR="001A1179" w:rsidRDefault="001A1179" w:rsidP="001A1179">
      <w:pPr>
        <w:pStyle w:val="berschrift2"/>
        <w:numPr>
          <w:ilvl w:val="0"/>
          <w:numId w:val="0"/>
        </w:numPr>
      </w:pPr>
      <w:r>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28229A0F" w14:textId="078205AC" w:rsidR="006C65EA" w:rsidRPr="00D57B66" w:rsidRDefault="006C65EA" w:rsidP="006C65EA">
      <w:pPr>
        <w:rPr>
          <w:sz w:val="22"/>
          <w:szCs w:val="18"/>
          <w:lang w:val="de-DE"/>
        </w:rPr>
      </w:pPr>
      <w:r w:rsidRPr="00F2636C">
        <w:rPr>
          <w:sz w:val="22"/>
          <w:szCs w:val="18"/>
          <w:lang w:val="de-DE"/>
        </w:rPr>
        <w:t>Tab. 1: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LexiCode über Navigationsmenus von einer Inhaltsseite zu einer anderen navigieren können und bei Bedarf noch 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lastRenderedPageBreak/>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LexiCode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LexiCode in Bezug auf Benutzerfreundlichkeit und Zweckmäßigkeit: </w:t>
      </w:r>
    </w:p>
    <w:p w14:paraId="1F2B1624" w14:textId="77777777" w:rsidR="006C65EA" w:rsidRPr="006C65EA" w:rsidRDefault="006C65EA" w:rsidP="006C65EA">
      <w:pPr>
        <w:rPr>
          <w:lang w:val="de-DE"/>
        </w:rPr>
      </w:pPr>
    </w:p>
    <w:p w14:paraId="577B9C07" w14:textId="667D1137" w:rsidR="006C65EA" w:rsidRPr="00394286" w:rsidRDefault="006C65EA" w:rsidP="006C65EA">
      <w:pPr>
        <w:rPr>
          <w:sz w:val="22"/>
          <w:szCs w:val="18"/>
          <w:lang w:val="de-DE"/>
        </w:rPr>
      </w:pPr>
      <w:r w:rsidRPr="00394286">
        <w:rPr>
          <w:sz w:val="22"/>
          <w:szCs w:val="18"/>
          <w:lang w:val="de-DE"/>
        </w:rPr>
        <w:t>Tab. 2: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w:t>
      </w:r>
      <w:r w:rsidRPr="006C65EA">
        <w:rPr>
          <w:lang w:val="de-DE"/>
        </w:rPr>
        <w:lastRenderedPageBreak/>
        <w:t xml:space="preserve">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LexiCode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LexiCode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Die letzte, nicht-funktionale Anforderung, NF5, hat den Zweck, Lernenden unabhängig von ihrem Hintergrund zu ermöglichen, mit LexiCode arbeiten zu können. Da Englisch die am meisten gelernte Fremdsprache ist, werden Benutzer mit LexiCode lernen können, da die Inhalte auf Englisch übersetzt sein werden.</w:t>
      </w:r>
    </w:p>
    <w:p w14:paraId="7BC362DA" w14:textId="77777777" w:rsidR="006C65EA" w:rsidRPr="006C65EA" w:rsidRDefault="006C65EA" w:rsidP="006C65EA">
      <w:pPr>
        <w:rPr>
          <w:lang w:val="de-DE"/>
        </w:rPr>
      </w:pPr>
      <w:r w:rsidRPr="006C65EA">
        <w:rPr>
          <w:lang w:val="de-DE"/>
        </w:rPr>
        <w:t>Die letzte Gruppe der Anforderungen an LexiCode, die technischen Anforderungen, bezieht sich auf die Technologien, Werkzeuge und Architekturen, die für die Entwicklung der Software verwendet werden:</w:t>
      </w:r>
    </w:p>
    <w:p w14:paraId="11B437EA" w14:textId="77777777" w:rsidR="006C65EA" w:rsidRPr="006C65EA" w:rsidRDefault="006C65EA" w:rsidP="006C65EA">
      <w:pPr>
        <w:rPr>
          <w:lang w:val="de-DE"/>
        </w:rPr>
      </w:pPr>
    </w:p>
    <w:p w14:paraId="49D1C314" w14:textId="77777777" w:rsidR="006C65EA" w:rsidRPr="00B73994" w:rsidRDefault="006C65EA" w:rsidP="006C65EA">
      <w:pPr>
        <w:rPr>
          <w:sz w:val="22"/>
          <w:szCs w:val="18"/>
          <w:lang w:val="de-DE"/>
        </w:rPr>
      </w:pPr>
      <w:r w:rsidRPr="00B73994">
        <w:rPr>
          <w:sz w:val="22"/>
          <w:szCs w:val="18"/>
          <w:lang w:val="de-DE"/>
        </w:rPr>
        <w:t>Tab. 3: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lastRenderedPageBreak/>
        <w:t xml:space="preserve">Anforderung T1 wurde festgelegt, weil LexiCode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LexiCode als eine native Applikation für mobile Endgeräte erweitert werden kann. </w:t>
      </w:r>
    </w:p>
    <w:p w14:paraId="39BB6917" w14:textId="77777777" w:rsidR="00FD0C41" w:rsidRDefault="006C65EA" w:rsidP="006C65EA">
      <w:pPr>
        <w:rPr>
          <w:lang w:val="de-DE"/>
        </w:rPr>
      </w:pPr>
      <w:r w:rsidRPr="006C65EA">
        <w:rPr>
          <w:lang w:val="de-DE"/>
        </w:rPr>
        <w:t xml:space="preserve">Über T2 wird verlangt, dass bei der Entwicklung Frameworks eingesetzt werden, weil diese schnelleren Lösungen für gängige Aufgaben in der Entwicklung einer 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6ACB0071" w14:textId="77777777" w:rsidR="008C1098"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LexiCode herangezogen wurden, und die Technologien, die für die LC/NC-Version verwendet wurden. Um die HC-Version zu verwirklichen, wurden die gängigen Webentwicklungstechnologien HTML, CSS und JavaScript ausgewählt. Die Verwendung von HTML begründet sich dadurch, dass die Markup-Sprache Elemente für viele gängige Anwendungskomponenten bietet wie Formulare, Listen, Texte, Buttons, Überschriften und andere. Zudem können über </w:t>
      </w:r>
      <w:r w:rsidRPr="009A7E2D">
        <w:rPr>
          <w:lang w:val="de-DE"/>
        </w:rPr>
        <w:lastRenderedPageBreak/>
        <w:t xml:space="preserve">HTML semantische Elemente wie </w:t>
      </w:r>
      <w:r w:rsidRPr="009A7E2D">
        <w:rPr>
          <w:i/>
          <w:iCs/>
          <w:lang w:val="de-DE"/>
        </w:rPr>
        <w:t xml:space="preserve">&lt;nav&gt; </w:t>
      </w:r>
      <w:r w:rsidRPr="009A7E2D">
        <w:rPr>
          <w:lang w:val="de-DE"/>
        </w:rPr>
        <w:t xml:space="preserve">für Navigation, </w:t>
      </w:r>
      <w:r w:rsidRPr="009A7E2D">
        <w:rPr>
          <w:i/>
          <w:iCs/>
          <w:lang w:val="de-DE"/>
        </w:rPr>
        <w:t xml:space="preserve">&lt;article&gt; </w:t>
      </w:r>
      <w:r w:rsidRPr="009A7E2D">
        <w:rPr>
          <w:lang w:val="de-DE"/>
        </w:rPr>
        <w:t xml:space="preserve">für Artikel oder </w:t>
      </w:r>
      <w:r w:rsidRPr="009A7E2D">
        <w:rPr>
          <w:i/>
          <w:iCs/>
          <w:lang w:val="de-DE"/>
        </w:rPr>
        <w:t xml:space="preserve">&lt;section&gt; </w:t>
      </w:r>
      <w:r w:rsidRPr="009A7E2D">
        <w:rPr>
          <w:lang w:val="de-DE"/>
        </w:rPr>
        <w:t xml:space="preserve">in Anspruch genommen werden, die den Code leichter zu verstehen machen und den gebauten Elementen auch eine semantische Bedeutung zuweisen. Da mittels HTML gestaltete Anwendungen mit CSS ergänzt werden, wurde logischerweise CSS auch in dem vorliegenden Projekt verwendet. CSS bietet vielfältige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Damit LexiCode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t>Die Entwicklung der HC-Version von LexiCode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r w:rsidRPr="009A7E2D">
        <w:rPr>
          <w:i/>
          <w:iCs/>
          <w:lang w:val="de-DE"/>
        </w:rPr>
        <w:t>Git</w:t>
      </w:r>
      <w:r w:rsidRPr="009A7E2D">
        <w:rPr>
          <w:lang w:val="de-DE"/>
        </w:rPr>
        <w:t xml:space="preserve">, die Ausführung von Terminal Befehlen bei der Arbeit mit Paketmanagern wie </w:t>
      </w:r>
      <w:r w:rsidRPr="009A7E2D">
        <w:rPr>
          <w:i/>
          <w:iCs/>
          <w:lang w:val="de-DE"/>
        </w:rPr>
        <w:t>npm</w:t>
      </w:r>
      <w:r w:rsidRPr="009A7E2D">
        <w:rPr>
          <w:lang w:val="de-DE"/>
        </w:rPr>
        <w:t xml:space="preserve"> und die Arbeit mit Extensions. </w:t>
      </w:r>
    </w:p>
    <w:p w14:paraId="2CB84ED0" w14:textId="12F186A5" w:rsidR="009A7E2D" w:rsidRPr="009A7E2D" w:rsidRDefault="009A7E2D" w:rsidP="009A7E2D">
      <w:pPr>
        <w:rPr>
          <w:lang w:val="de-DE"/>
        </w:rPr>
      </w:pPr>
      <w:r w:rsidRPr="009A7E2D">
        <w:rPr>
          <w:lang w:val="de-DE"/>
        </w:rPr>
        <w:t xml:space="preserve">Zu den Extensions,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r w:rsidRPr="009A7E2D">
        <w:rPr>
          <w:i/>
          <w:iCs/>
          <w:lang w:val="de-DE"/>
        </w:rPr>
        <w:t>Monokai Pro</w:t>
      </w:r>
      <w:r w:rsidRPr="009A7E2D">
        <w:rPr>
          <w:lang w:val="de-DE"/>
        </w:rPr>
        <w:t xml:space="preserve">, mithilfe deren benutzerdefinierte Farben für die Schlüsselwörter im Programmcode hinterlegt werden können, und </w:t>
      </w:r>
      <w:r w:rsidRPr="009A7E2D">
        <w:rPr>
          <w:i/>
          <w:iCs/>
          <w:lang w:val="de-DE"/>
        </w:rPr>
        <w:t>Prettier</w:t>
      </w:r>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LexiCode wurde auf der Plattform </w:t>
      </w:r>
      <w:r w:rsidRPr="009A7E2D">
        <w:rPr>
          <w:i/>
          <w:iCs/>
          <w:lang w:val="de-DE"/>
        </w:rPr>
        <w:t>Zoho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r w:rsidR="000E48A6" w:rsidRPr="000E48A6">
        <w:rPr>
          <w:i/>
          <w:iCs/>
          <w:lang w:val="de-DE"/>
        </w:rPr>
        <w:t>Zoho</w:t>
      </w:r>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(Zoho, 2025). Zoho Creator bietet die bisher angekündigten Funktionalitäten, die eine typische LC/NC-Plattform kenn</w:t>
      </w:r>
      <w:r w:rsidRPr="009A7E2D">
        <w:rPr>
          <w:lang w:val="de-DE"/>
        </w:rPr>
        <w:lastRenderedPageBreak/>
        <w:t>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t xml:space="preserve">In der integrierten Entwicklungsumgebung von Zoho Creator, die als </w:t>
      </w:r>
      <w:r w:rsidRPr="009A7E2D">
        <w:rPr>
          <w:i/>
          <w:iCs/>
          <w:lang w:val="de-DE"/>
        </w:rPr>
        <w:t>Page Builder</w:t>
      </w:r>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HTML-Snippets möglich</w:t>
      </w:r>
      <w:r w:rsidR="008D1378">
        <w:rPr>
          <w:lang w:val="de-DE"/>
        </w:rPr>
        <w:t>.</w:t>
      </w:r>
      <w:r w:rsidRPr="009A7E2D">
        <w:rPr>
          <w:lang w:val="de-DE"/>
        </w:rPr>
        <w:t xml:space="preserve"> </w:t>
      </w:r>
      <w:r w:rsidR="008D1378">
        <w:rPr>
          <w:lang w:val="de-DE"/>
        </w:rPr>
        <w:t>Ü</w:t>
      </w:r>
      <w:r w:rsidRPr="009A7E2D">
        <w:rPr>
          <w:lang w:val="de-DE"/>
        </w:rPr>
        <w:t xml:space="preserve">ber </w:t>
      </w:r>
      <w:r w:rsidRPr="009A7E2D">
        <w:rPr>
          <w:i/>
          <w:iCs/>
          <w:lang w:val="de-DE"/>
        </w:rPr>
        <w:t>Deluge</w:t>
      </w:r>
      <w:r w:rsidRPr="009A7E2D">
        <w:rPr>
          <w:lang w:val="de-DE"/>
        </w:rPr>
        <w:t xml:space="preserve">, die Programmiersprache von Zoho Creator, lässt sich Funktionslogik programmieren. </w:t>
      </w:r>
    </w:p>
    <w:p w14:paraId="0F65DFA1" w14:textId="762862A2" w:rsidR="006B3A87" w:rsidRDefault="00217E6F" w:rsidP="009A7E2D">
      <w:pPr>
        <w:rPr>
          <w:lang w:val="de-DE"/>
        </w:rPr>
      </w:pPr>
      <w:r>
        <w:rPr>
          <w:lang w:val="de-DE"/>
        </w:rPr>
        <w:t>Von dem Anbieter Zoho</w:t>
      </w:r>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Plattform Anwendungen für jeden Verwendungszweck erstellt werden können und die Entwicklung mittels Zoho Creator 10-mal schneller in der jeder Phase der Lebenszyklusverwaltung von Apps ist bei anderen Tools (Zoho, 2025). Zoho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t>Die aufgezählten Merkmale einer LC/NC-Plattform, die auch bei Zoho Creator zugänglich sind, zusammen mit der umfassenden Dokumentation, die Tutorials zu der Plattform und die Geschwindigkeit bei der Entwicklung sind die Gründe, warum Zoho Creator eine gute Auswahl für die Entwicklung der LC/NC-Version von LexiCode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46E3D53" w:rsidR="00460F20" w:rsidRPr="00460F20" w:rsidRDefault="00460F20" w:rsidP="00460F20">
      <w:pPr>
        <w:rPr>
          <w:lang w:val="de-DE"/>
        </w:rPr>
      </w:pPr>
      <w:r w:rsidRPr="00460F20">
        <w:rPr>
          <w:lang w:val="de-DE"/>
        </w:rPr>
        <w:t xml:space="preserve">Der in der theoretischen Fundierung beschriebene Ansatz des Value-Driven Testings wird auch bei der Entwicklung von LexiCode angewendet. Wie bereits erläutert,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(Sneed &amp; Jungmayr, 2011, S. 207):</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lastRenderedPageBreak/>
        <w:t>Für den maximalen Schaden rechnen Sneed und Jungmayr (2011) mit den als Beispiel bereits erwähnten 600 Fehlern, die sich als angenommene Fehlerrate von 6 Fehlern pro 100 Zeilen Programmcode äußern. Sie rechnen außerdem mit Sachbearbeitern als Systemnutzern, die auch einen fixen Stundengehalt erhalten, um die Schadenshöhe zu ermitteln. Da allerdings vorgesehen ist, dass LexiCode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77777777" w:rsidR="00887F88" w:rsidRDefault="00460F20" w:rsidP="00460F20">
      <w:pPr>
        <w:rPr>
          <w:lang w:val="de-DE"/>
        </w:rPr>
      </w:pPr>
      <w:r w:rsidRPr="00460F20">
        <w:rPr>
          <w:lang w:val="de-DE"/>
        </w:rPr>
        <w:t xml:space="preserve">Wenn zu einem gegebenen Zeitpunkt 100 Nutzer mit LexiCode arbeiten und ein Systemausfall </w:t>
      </w:r>
      <w:r w:rsidR="009C5929">
        <w:rPr>
          <w:lang w:val="de-DE"/>
        </w:rPr>
        <w:t>vor</w:t>
      </w:r>
      <w:r w:rsidRPr="00460F20">
        <w:rPr>
          <w:lang w:val="de-DE"/>
        </w:rPr>
        <w:t>kommt, dann ist es in einem einstündigen Ausfall mit 100 verlorenen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LexiCode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resultieren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Jungmayr, 2011, S. 207).</w:t>
      </w:r>
    </w:p>
    <w:p w14:paraId="122F1BA0" w14:textId="710B0C26" w:rsidR="00460F20" w:rsidRDefault="00460F20" w:rsidP="00460F20">
      <w:pPr>
        <w:rPr>
          <w:lang w:val="de-DE"/>
        </w:rPr>
      </w:pPr>
      <w:r w:rsidRPr="00460F20">
        <w:rPr>
          <w:lang w:val="de-DE"/>
        </w:rPr>
        <w:t xml:space="preserve">Bei den angenommenen 600 Fehlern ist bei einer Ausfallquote von 10 % mit mindestens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4C6B9FD8" w14:textId="10CA4714" w:rsidR="00460F20" w:rsidRDefault="00460F20" w:rsidP="003F2C4F">
      <w:pPr>
        <w:jc w:val="center"/>
        <w:rPr>
          <w:lang w:val="de-DE"/>
        </w:rPr>
      </w:pPr>
      <w:r w:rsidRPr="00460F20">
        <w:rPr>
          <w:lang w:val="de-DE"/>
        </w:rPr>
        <w:t>420.000 €</w:t>
      </w:r>
    </w:p>
    <w:p w14:paraId="59285EC5" w14:textId="77777777" w:rsidR="00A56595" w:rsidRPr="00460F20" w:rsidRDefault="00A56595" w:rsidP="003F2C4F">
      <w:pPr>
        <w:jc w:val="center"/>
        <w:rPr>
          <w:lang w:val="de-DE"/>
        </w:rPr>
      </w:pP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lastRenderedPageBreak/>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Pr="00460F20" w:rsidRDefault="00460F20" w:rsidP="009B2D98">
      <w:pPr>
        <w:jc w:val="center"/>
        <w:rPr>
          <w:lang w:val="de-DE"/>
        </w:rPr>
      </w:pPr>
      <w:r w:rsidRPr="00460F20">
        <w:rPr>
          <w:lang w:val="de-DE"/>
        </w:rPr>
        <w:t>(420.000 € + 120.000 €) / 2 = 270.000 €</w:t>
      </w: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Jungmayr,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 xml:space="preserve">Für den Entwicklungsprozess von LexiCode wurden bestimmte Ansätze eingehalten, um die Genauigkeit, Präzision, Wiederholbarkeit und Reproduzierbarkeit von </w:t>
      </w:r>
      <w:r w:rsidRPr="00990FA6">
        <w:rPr>
          <w:lang w:val="de-DE"/>
        </w:rPr>
        <w:lastRenderedPageBreak/>
        <w:t xml:space="preserve">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t xml:space="preserve">Es wurde selbstverständlich auch auf Präzision geachtet, damit LexiCode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LexiCode,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3396E8EA" w14:textId="77777777" w:rsidR="00990FA6" w:rsidRPr="00990FA6"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lastRenderedPageBreak/>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 xml:space="preserve">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t xml:space="preserve">Die in dem Abschnitt über die Technologie beschriebenen Werkzeuge, die für die Entwicklung der HC-Version von LexiCode (HTML, CSS und JavaScript) eingesetzt wurden, sind ausführlich dokumentiert und können durch die Lektüre diverser Lernmedien wie Bücher, Blog-Artikel, Zeitschriften, Foren, YouTube Tutorials und Video-Kurse auf Online-Plattformen wie Udemy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Da Zoho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er Entwickler, der sich mit der Entwicklung beider Versionen von LexiCode engagiert hat, kann mehr Erfarung mit HC- als mit LC/NC-Entwicklung aufweisen. Dies kann dazu geführt haben, dass der Entwickler bei im Zoho Creator gewisse Anforderungen nicht umsetzen konnte, für die es bereits Lösungen oder zumindest Workarounds gibt.</w:t>
      </w:r>
    </w:p>
    <w:p w14:paraId="229800B5" w14:textId="77777777" w:rsidR="00A92C73" w:rsidRDefault="00A4356B" w:rsidP="00A4356B">
      <w:pPr>
        <w:rPr>
          <w:lang w:val="de-DE"/>
        </w:rPr>
      </w:pPr>
      <w:r w:rsidRPr="00A4356B">
        <w:rPr>
          <w:lang w:val="de-DE"/>
        </w:rPr>
        <w:t xml:space="preserve">Andererseits kann die Tatsache, dass ein einzelner Entwickler an LexiCode gearbeitet hat, die Richtigkeit negativ beeinflusst haben. In Softwareentwicklungsprojekten, an denen mehrere Entwickler beteiligt sind, können Code Reviews stattfinden, bei denen die Entwickler den Code ihrer Teamkollegen auf Fehler prüfen, </w:t>
      </w:r>
      <w:r w:rsidRPr="00A4356B">
        <w:rPr>
          <w:lang w:val="de-DE"/>
        </w:rPr>
        <w:lastRenderedPageBreak/>
        <w:t xml:space="preserve">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LexiCode kann natürlich auch bei der Entwicklung der HC-Version eine Rolle gespielt haben. 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77777777" w:rsidR="005E3AE2" w:rsidRDefault="0071716A" w:rsidP="00A4356B">
      <w:pPr>
        <w:rPr>
          <w:lang w:val="de-DE"/>
        </w:rPr>
      </w:pPr>
      <w:r>
        <w:rPr>
          <w:lang w:val="de-DE"/>
        </w:rPr>
        <w:t>D</w:t>
      </w:r>
      <w:r w:rsidR="00A4356B" w:rsidRPr="00A4356B">
        <w:rPr>
          <w:lang w:val="de-DE"/>
        </w:rPr>
        <w:t>er Umfang des Case Studys kann die Aussagekraft und Qualität der Forschung beeinflusst haben. Wie bereits erwähnt, ist für die vorliegende Forschung die Entwicklung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HC-Fullstack-Anwendung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Zoho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Zoho Apps oder Business Intelligence und Analytics (Zoho, 2025).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3BE7458F" w14:textId="1EA85F5C" w:rsidR="00A4356B" w:rsidRDefault="00A4356B" w:rsidP="00A4356B">
      <w:pPr>
        <w:rPr>
          <w:lang w:val="de-DE"/>
        </w:rPr>
      </w:pPr>
      <w:r w:rsidRPr="00A4356B">
        <w:rPr>
          <w:lang w:val="de-DE"/>
        </w:rPr>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Komponenten und Funktionalitäten nur mit den Werkzeugen der Plattform Zoho Creator implementiert werden können, ohne nach Ergänzungswerkzeugen wie andere Programmiersprachen oder Plattformen zu suchen und über diese zu versuchen, die Anforderungen umzusetzen. Dies hängt mit dem Ziel zusammen, die Möglichkeiten von Zoho Creator als eigenständiges Werkzeug zu präsentieren.</w:t>
      </w:r>
    </w:p>
    <w:p w14:paraId="769441D8" w14:textId="77777777" w:rsidR="00871E43" w:rsidRDefault="00871E43" w:rsidP="00A4356B">
      <w:pPr>
        <w:rPr>
          <w:lang w:val="de-DE"/>
        </w:rPr>
      </w:pPr>
    </w:p>
    <w:p w14:paraId="415C0570" w14:textId="77777777" w:rsidR="00871E43" w:rsidRPr="00A4356B" w:rsidRDefault="00871E43" w:rsidP="00A4356B">
      <w:pPr>
        <w:rPr>
          <w:lang w:val="de-DE"/>
        </w:rPr>
      </w:pPr>
    </w:p>
    <w:p w14:paraId="07B908BA" w14:textId="12648A5D" w:rsidR="00283144" w:rsidRDefault="00A11D53" w:rsidP="00283144">
      <w:pPr>
        <w:pStyle w:val="berschrift2"/>
        <w:numPr>
          <w:ilvl w:val="0"/>
          <w:numId w:val="0"/>
        </w:numPr>
      </w:pPr>
      <w:r>
        <w:t>4.</w:t>
      </w:r>
      <w:r w:rsidR="00283144">
        <w:t xml:space="preserve"> Forschungsdesign und D</w:t>
      </w:r>
      <w:r w:rsidR="00C25D08">
        <w:t>i</w:t>
      </w:r>
      <w:r w:rsidR="00283144">
        <w:t xml:space="preserve">skussion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LexiCode werden in der gleichen Reihenfolge vorgestellt wie die Reihenfolge der Forschungsfrage, die zum Anfang der Studie vorgestellt wurden. Bei der Vorstellung der Ergebnisse werden pro Forschungsfrage, die teilweise auch die Anforderungen nachbilden, im Abwechsel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In der HC-Version von LexiCode wurde die lokale Navigation als ein Navigationsmen</w:t>
      </w:r>
      <w:r w:rsidR="00D9351D">
        <w:rPr>
          <w:lang w:val="de-DE"/>
        </w:rPr>
        <w:t>ü</w:t>
      </w:r>
      <w:r w:rsidRPr="004A184E">
        <w:rPr>
          <w:lang w:val="de-DE"/>
        </w:rPr>
        <w:t xml:space="preserve"> anhand des HTML-Elements </w:t>
      </w:r>
      <w:r w:rsidRPr="004A184E">
        <w:rPr>
          <w:i/>
          <w:iCs/>
          <w:lang w:val="de-DE"/>
        </w:rPr>
        <w:t>&lt;nav&gt;</w:t>
      </w:r>
      <w:r w:rsidRPr="004A184E">
        <w:rPr>
          <w:lang w:val="de-DE"/>
        </w:rPr>
        <w:t xml:space="preserve"> angelegt, innerhalb dessen eine ungeordnete Liste (</w:t>
      </w:r>
      <w:r w:rsidRPr="004A184E">
        <w:rPr>
          <w:i/>
          <w:iCs/>
          <w:lang w:val="de-DE"/>
        </w:rPr>
        <w:t>&lt;ul</w:t>
      </w:r>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r w:rsidRPr="004A184E">
        <w:rPr>
          <w:i/>
          <w:iCs/>
          <w:lang w:val="de-DE"/>
        </w:rPr>
        <w:t xml:space="preserve">href </w:t>
      </w:r>
      <w:r w:rsidRPr="004A184E">
        <w:rPr>
          <w:lang w:val="de-DE"/>
        </w:rPr>
        <w:t>wird im Code der Link zu der entsprechenden Seite hinterlegt:</w:t>
      </w:r>
    </w:p>
    <w:p w14:paraId="09A0F740" w14:textId="77777777" w:rsidR="00316021" w:rsidRPr="004A184E" w:rsidRDefault="00316021" w:rsidP="004A184E">
      <w:pPr>
        <w:rPr>
          <w:lang w:val="de-DE"/>
        </w:rPr>
      </w:pPr>
    </w:p>
    <w:p w14:paraId="7A4540D1" w14:textId="77777777" w:rsidR="004A184E" w:rsidRPr="004730AF" w:rsidRDefault="004A184E" w:rsidP="004A184E">
      <w:pPr>
        <w:rPr>
          <w:sz w:val="22"/>
          <w:szCs w:val="18"/>
          <w:lang w:val="de-DE"/>
        </w:rPr>
      </w:pPr>
      <w:r w:rsidRPr="004730AF">
        <w:rPr>
          <w:sz w:val="22"/>
          <w:szCs w:val="18"/>
          <w:lang w:val="de-DE"/>
        </w:rPr>
        <w:t>Abb. 4: Link zu einer Inhaltsseite</w:t>
      </w:r>
    </w:p>
    <w:p w14:paraId="4DD48AA2" w14:textId="77777777" w:rsidR="004A184E" w:rsidRPr="004A184E" w:rsidRDefault="004A184E" w:rsidP="004A184E">
      <w:pPr>
        <w:rPr>
          <w:lang w:val="de-DE"/>
        </w:rPr>
      </w:pPr>
      <w:r w:rsidRPr="004A184E">
        <w:rPr>
          <w:noProof/>
          <w:lang w:val="de-DE" w:eastAsia="de-DE"/>
        </w:rPr>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79BE2896" w14:textId="77777777" w:rsidR="004A184E" w:rsidRPr="004A184E" w:rsidRDefault="004A184E" w:rsidP="004A184E">
      <w:pPr>
        <w:rPr>
          <w:lang w:val="de-DE"/>
        </w:rPr>
      </w:pPr>
    </w:p>
    <w:p w14:paraId="0F27F403" w14:textId="77777777" w:rsidR="004A184E" w:rsidRP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0AC8D1C3" w14:textId="77777777" w:rsidR="004A184E" w:rsidRPr="004A184E" w:rsidRDefault="004A184E" w:rsidP="004A184E">
      <w:pPr>
        <w:rPr>
          <w:lang w:val="de-DE"/>
        </w:rPr>
      </w:pPr>
    </w:p>
    <w:p w14:paraId="5523E1EE" w14:textId="77777777" w:rsidR="004A184E" w:rsidRPr="001A0B72" w:rsidRDefault="004A184E" w:rsidP="004A184E">
      <w:pPr>
        <w:rPr>
          <w:sz w:val="22"/>
          <w:szCs w:val="18"/>
          <w:lang w:val="de-DE"/>
        </w:rPr>
      </w:pPr>
      <w:r w:rsidRPr="001A0B72">
        <w:rPr>
          <w:sz w:val="22"/>
          <w:szCs w:val="18"/>
          <w:lang w:val="de-DE"/>
        </w:rPr>
        <w:t>Abb. 5: Sidebar-Menu für globale Navigation</w:t>
      </w:r>
    </w:p>
    <w:p w14:paraId="5C9F5B39" w14:textId="77777777" w:rsidR="004A184E" w:rsidRP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Zoho Creator auch HTML-Code geschrieben werden kann, werden paar klassische HTML-Attribute, wie eben das </w:t>
      </w:r>
      <w:r w:rsidRPr="004A184E">
        <w:rPr>
          <w:i/>
          <w:iCs/>
          <w:lang w:val="de-DE"/>
        </w:rPr>
        <w:t xml:space="preserve">href </w:t>
      </w:r>
      <w:r w:rsidRPr="004A184E">
        <w:rPr>
          <w:lang w:val="de-DE"/>
        </w:rPr>
        <w:t>Attribut, von der Plattform nicht unterstützt, was in diesem Fall das Anlegen von Hyperlinks und somit das Inhaltsverzeichniskonzept von LexiCode verhindert. Da in der LC/NC-Version der Anwendung der gleiche Code wie in der HC-Version geschrieben wurde, erscheinen die Menüpunkte zwar als Links auf der UI auf, aber nachdem sie angeklickt werden, liefert Zoho eine Fehlermeldung, dass die Webseite nicht gefunden werden konnte</w:t>
      </w:r>
      <w:r w:rsidRPr="004A184E">
        <w:rPr>
          <w:vertAlign w:val="superscript"/>
          <w:lang w:val="de-DE"/>
        </w:rPr>
        <w:footnoteReference w:id="1"/>
      </w:r>
      <w:r w:rsidRPr="004A184E">
        <w:rPr>
          <w:lang w:val="de-DE"/>
        </w:rPr>
        <w:t xml:space="preserve">. </w:t>
      </w:r>
    </w:p>
    <w:p w14:paraId="73E91042" w14:textId="595592A5"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2"/>
      </w:r>
      <w:r w:rsidRPr="004A184E">
        <w:rPr>
          <w:lang w:val="de-DE"/>
        </w:rPr>
        <w:t>, eine NC-Funktionalität von Zoho Creator, angelegt werden. Diese Funktionalität ermöglicht das Erstellen von Menü- und Untermenüpunkten, indem Abschnitte per Drag-and-Drop in ein Menü reingezogen werden, welches die Seitennavigation darstellt. Eine über den App Menüersteller generierte Navigation ermöglicht zwar auch die Umleitung zu anderen Seiten der Anwendung, kann aber dazu führen, dass dieses Seitenmenü zu übersichtlich wird, wenn alle anwendungsinternen In</w:t>
      </w:r>
      <w:r w:rsidRPr="004A184E">
        <w:rPr>
          <w:lang w:val="de-DE"/>
        </w:rPr>
        <w:lastRenderedPageBreak/>
        <w:t xml:space="preserve">halte, die über Links zugänglich sein sollen, in der Seitennavigation verlinkt werden. </w:t>
      </w:r>
    </w:p>
    <w:p w14:paraId="5DD77624" w14:textId="352E4492" w:rsidR="00CB31CE" w:rsidRDefault="004A184E" w:rsidP="004A184E">
      <w:pPr>
        <w:rPr>
          <w:lang w:val="de-DE"/>
        </w:rPr>
      </w:pPr>
      <w:r w:rsidRPr="004A184E">
        <w:rPr>
          <w:lang w:val="de-DE"/>
        </w:rPr>
        <w:t>Somit stellt die HC-Entwicklung Optionen zur Seitenverlinkung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LexiCode ist. Da solche Optionen in dem Zoho Creator fehlen, eignet sich diese Entwicklungsplattform nicht zur Umsetzung von Navigationselementen wie eine Header-Navigation oder ein Footer</w:t>
      </w:r>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einschränkt. </w:t>
      </w:r>
    </w:p>
    <w:p w14:paraId="4F21AF3C" w14:textId="33D264A6" w:rsidR="004A184E" w:rsidRPr="004A184E" w:rsidRDefault="004A184E" w:rsidP="004A184E">
      <w:pPr>
        <w:rPr>
          <w:lang w:val="de-DE"/>
        </w:rPr>
      </w:pPr>
      <w:r w:rsidRPr="004A184E">
        <w:rPr>
          <w:lang w:val="de-DE"/>
        </w:rPr>
        <w:t>Es wurde vor der Durchführung der vorliegenden Forschung erwartet, dass einfache HTML-Hyperlinks im Zoho Creator umgesetzt werden können, weil diese ein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zur Seitennavigation auch auf anderen LC-Plattformen nicht unterstützt werden, dann stellt dies einen bedeutsamen Nachteil für die LC/NC-Technologie dar.</w:t>
      </w:r>
    </w:p>
    <w:p w14:paraId="6CC90824" w14:textId="60D331C8" w:rsidR="007D19B3" w:rsidRDefault="007D19B3" w:rsidP="007D19B3">
      <w:pPr>
        <w:pStyle w:val="berschrift2"/>
        <w:numPr>
          <w:ilvl w:val="0"/>
          <w:numId w:val="0"/>
        </w:numPr>
      </w:pPr>
      <w:r>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7777777" w:rsidR="00746AAC" w:rsidRDefault="00715932" w:rsidP="00715932">
      <w:pPr>
        <w:rPr>
          <w:lang w:val="de-DE"/>
        </w:rPr>
      </w:pPr>
      <w:r w:rsidRPr="00715932">
        <w:rPr>
          <w:lang w:val="de-DE"/>
        </w:rPr>
        <w:t xml:space="preserve">Die Systemkomponente, in der diese Funktionalität erfolgen soll, ist z. B. eine Übung zur Grammatik auf Niveau A1, bei der die Benutzer aufgefordert werden, das richtige Wort wie bspw. eine Begrüßung oder eine Verabschiedung in eine Lücke zu ergänzen.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Benutzer in das leere Feld vor der Frage „Wie geht es dir?“ eine Begrüßung schreiben muss, die normalerweise morgens geäußert wird („Guten Morgen“).</w:t>
      </w:r>
    </w:p>
    <w:p w14:paraId="0667C014" w14:textId="302D85AE" w:rsidR="00715932" w:rsidRPr="00715932" w:rsidRDefault="00715932" w:rsidP="00715932">
      <w:pPr>
        <w:rPr>
          <w:lang w:val="de-DE"/>
        </w:rPr>
      </w:pPr>
      <w:r w:rsidRPr="00715932">
        <w:rPr>
          <w:lang w:val="de-DE"/>
        </w:rPr>
        <w:t xml:space="preserve">In der HC-Version von LexiCode wurde die Richtigkeitsüberprüfung durch die vorerwähnte DOM-Manipulation realisiert. Dafür wurde für jeden Check-Button eine JavaScript-Funktion geschrieben, bei der das Objekt </w:t>
      </w:r>
      <w:r w:rsidRPr="00715932">
        <w:rPr>
          <w:i/>
          <w:iCs/>
          <w:lang w:val="de-DE"/>
        </w:rPr>
        <w:t>document</w:t>
      </w:r>
      <w:r w:rsidRPr="00715932">
        <w:rPr>
          <w:lang w:val="de-DE"/>
        </w:rPr>
        <w:t xml:space="preserve"> die Funktion </w:t>
      </w:r>
      <w:r w:rsidRPr="00715932">
        <w:rPr>
          <w:i/>
          <w:iCs/>
          <w:lang w:val="de-DE"/>
        </w:rPr>
        <w:t xml:space="preserve">querySelector() </w:t>
      </w:r>
      <w:r w:rsidRPr="00715932">
        <w:rPr>
          <w:lang w:val="de-DE"/>
        </w:rPr>
        <w:t>aufruft, die</w:t>
      </w:r>
      <w:r w:rsidRPr="00715932">
        <w:rPr>
          <w:i/>
          <w:iCs/>
          <w:lang w:val="de-DE"/>
        </w:rPr>
        <w:t xml:space="preserve"> </w:t>
      </w:r>
      <w:r w:rsidRPr="00715932">
        <w:rPr>
          <w:lang w:val="de-DE"/>
        </w:rPr>
        <w:t xml:space="preserve">dafür dient, auf ein HTML-Element entweder nach Klasse oder ID zuzugreifen. In diesem Fall greift </w:t>
      </w:r>
      <w:r w:rsidRPr="00715932">
        <w:rPr>
          <w:i/>
          <w:iCs/>
          <w:lang w:val="de-DE"/>
        </w:rPr>
        <w:t>querySelector()</w:t>
      </w:r>
      <w:r w:rsidRPr="00715932">
        <w:rPr>
          <w:lang w:val="de-DE"/>
        </w:rPr>
        <w:t xml:space="preserve"> auf die Klasse „check-ex1q1“, weil jede Frage in der Aufgabe, die über HTML als ein </w:t>
      </w:r>
      <w:r w:rsidRPr="00715932">
        <w:rPr>
          <w:i/>
          <w:iCs/>
          <w:lang w:val="de-DE"/>
        </w:rPr>
        <w:t>&lt;input&gt;</w:t>
      </w:r>
      <w:r w:rsidRPr="00715932">
        <w:rPr>
          <w:lang w:val="de-DE"/>
        </w:rPr>
        <w:t xml:space="preserve">-Element angelegt wurde, über die Klasse „check“ verfügt, gefolgt von einem </w:t>
      </w:r>
      <w:r w:rsidRPr="00715932">
        <w:rPr>
          <w:lang w:val="de-DE"/>
        </w:rPr>
        <w:lastRenderedPageBreak/>
        <w:t xml:space="preserve">Strich, nach dem die Aufgabenbezeichnung mit dem Kürzel </w:t>
      </w:r>
      <w:r w:rsidRPr="00715932">
        <w:rPr>
          <w:i/>
          <w:iCs/>
          <w:lang w:val="de-DE"/>
        </w:rPr>
        <w:t xml:space="preserve">ex# </w:t>
      </w:r>
      <w:r w:rsidRPr="00715932">
        <w:rPr>
          <w:lang w:val="de-DE"/>
        </w:rPr>
        <w:t xml:space="preserve">gefolgt von der Teilaufgabenbezeichnung </w:t>
      </w:r>
      <w:r w:rsidRPr="00715932">
        <w:rPr>
          <w:i/>
          <w:iCs/>
          <w:lang w:val="de-DE"/>
        </w:rPr>
        <w:t xml:space="preserve">q# </w:t>
      </w:r>
      <w:r w:rsidRPr="00715932">
        <w:rPr>
          <w:lang w:val="de-DE"/>
        </w:rPr>
        <w:t>steht.</w:t>
      </w:r>
    </w:p>
    <w:p w14:paraId="55408553" w14:textId="77777777" w:rsidR="00715932" w:rsidRPr="007D24EF" w:rsidRDefault="00715932" w:rsidP="00715932">
      <w:pPr>
        <w:rPr>
          <w:sz w:val="22"/>
          <w:szCs w:val="18"/>
          <w:lang w:val="de-DE"/>
        </w:rPr>
      </w:pPr>
      <w:r w:rsidRPr="007D24EF">
        <w:rPr>
          <w:sz w:val="22"/>
          <w:szCs w:val="18"/>
          <w:lang w:val="de-DE"/>
        </w:rPr>
        <w:t>Abb. 6: Input-Feld für Übungsantwort gefolgt von einem Prüf-Button</w:t>
      </w:r>
    </w:p>
    <w:p w14:paraId="274794A0" w14:textId="77777777" w:rsidR="00715932" w:rsidRP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069B9B9A" w14:textId="77777777" w:rsidR="00715932" w:rsidRPr="00715932" w:rsidRDefault="00715932" w:rsidP="00715932">
      <w:pPr>
        <w:rPr>
          <w:lang w:val="de-DE"/>
        </w:rPr>
      </w:pPr>
    </w:p>
    <w:p w14:paraId="4B4A3F22" w14:textId="77777777" w:rsidR="00F44727" w:rsidRDefault="00715932" w:rsidP="00715932">
      <w:pPr>
        <w:rPr>
          <w:lang w:val="de-DE"/>
        </w:rPr>
      </w:pPr>
      <w:r w:rsidRPr="00715932">
        <w:rPr>
          <w:lang w:val="de-DE"/>
        </w:rPr>
        <w:t>Jede Teilaufgabe wurde in einem einzelnen Paragrafen (</w:t>
      </w:r>
      <w:r w:rsidRPr="00715932">
        <w:rPr>
          <w:i/>
          <w:iCs/>
          <w:lang w:val="de-DE"/>
        </w:rPr>
        <w:t>&lt;p&gt;-</w:t>
      </w:r>
      <w:r w:rsidRPr="00715932">
        <w:rPr>
          <w:lang w:val="de-DE"/>
        </w:rPr>
        <w:t xml:space="preserve">Element) platziert, damit jede Teilaufgabe in eine neue Zeile umbricht. In JavaScript greift die </w:t>
      </w:r>
      <w:r w:rsidRPr="00715932">
        <w:rPr>
          <w:i/>
          <w:iCs/>
          <w:lang w:val="de-DE"/>
        </w:rPr>
        <w:t>querySelector()-</w:t>
      </w:r>
      <w:r w:rsidRPr="00715932">
        <w:rPr>
          <w:lang w:val="de-DE"/>
        </w:rPr>
        <w:t xml:space="preserve">Funktion ihrerseits auf die Funktion </w:t>
      </w:r>
      <w:r w:rsidRPr="00715932">
        <w:rPr>
          <w:i/>
          <w:iCs/>
          <w:lang w:val="de-DE"/>
        </w:rPr>
        <w:t>addEventListener</w:t>
      </w:r>
      <w:r w:rsidRPr="00715932">
        <w:rPr>
          <w:lang w:val="de-DE"/>
        </w:rPr>
        <w:t xml:space="preserve">(), die nach bestimmten Events, also Ereignisse bei der Nutzung der Anwendung lauscht, um dann eine eigens definierte Funktion auszuführen. In den Fall der ersten Übung lauscht unser EventListener auf das </w:t>
      </w:r>
      <w:r w:rsidRPr="00715932">
        <w:rPr>
          <w:i/>
          <w:iCs/>
          <w:lang w:val="de-DE"/>
        </w:rPr>
        <w:t>click</w:t>
      </w:r>
      <w:r w:rsidRPr="00715932">
        <w:rPr>
          <w:lang w:val="de-DE"/>
        </w:rPr>
        <w:t xml:space="preserve">-Ereignis, weil die Funktion beim Anklicken des Check-Buttons ausgeführt werden soll. Innerhalb der entwicklerdefinierten Funktion wurde die Variable „ex1q1“ definiert, in der der Zugriff auf den Wert des Eingabefeldes von der ersten Teilaufgabe, ex1q1, gespeichert wird. </w:t>
      </w:r>
    </w:p>
    <w:p w14:paraId="43EA227A" w14:textId="77777777" w:rsidR="000F358E" w:rsidRDefault="00715932" w:rsidP="00715932">
      <w:pPr>
        <w:rPr>
          <w:lang w:val="de-DE"/>
        </w:rPr>
      </w:pPr>
      <w:r w:rsidRPr="00715932">
        <w:rPr>
          <w:lang w:val="de-DE"/>
        </w:rPr>
        <w:t xml:space="preserve">Variablen anderer Systemkomponenten wie diese wurden auch nach Elementattributen benannt, um eine Entwickler Best-Practise einzuhalten, die besagt, dass Variablen „sprechende Namen“ bekommen sollen. Im weiteren Ablauf der Funktion wurde eine </w:t>
      </w:r>
      <w:r w:rsidRPr="00715932">
        <w:rPr>
          <w:i/>
          <w:iCs/>
          <w:lang w:val="de-DE"/>
        </w:rPr>
        <w:t>if</w:t>
      </w:r>
      <w:r w:rsidRPr="00715932">
        <w:rPr>
          <w:lang w:val="de-DE"/>
        </w:rPr>
        <w:t xml:space="preserve">-Abzweigung gebaut, die das erste Teilaufgabenfeld nach dem Inhalt überprüft. Wenn der Inhalt „Guten Morgen“, also richtig ist, wird der Hintergrund des Eingabefeldes mit dem </w:t>
      </w:r>
      <w:r w:rsidRPr="00715932">
        <w:rPr>
          <w:i/>
          <w:iCs/>
          <w:lang w:val="de-DE"/>
        </w:rPr>
        <w:t>Hexcode</w:t>
      </w:r>
      <w:r w:rsidRPr="00715932">
        <w:rPr>
          <w:lang w:val="de-DE"/>
        </w:rPr>
        <w:t xml:space="preserve"> „#94d82d“ grün und die Buchstaben weiß gefärbt. Wenn die Antwort falsch ist, dann wird der Feldhintergrund mit dem Hexcode „#e03131“ rot und die Buchstaben wieder weiß gefärbt. </w:t>
      </w:r>
    </w:p>
    <w:p w14:paraId="1AAD1154" w14:textId="5ACB4A31" w:rsidR="00715932" w:rsidRPr="00715932" w:rsidRDefault="00715932" w:rsidP="00715932">
      <w:pPr>
        <w:rPr>
          <w:lang w:val="de-DE"/>
        </w:rPr>
      </w:pPr>
      <w:r w:rsidRPr="00715932">
        <w:rPr>
          <w:lang w:val="de-DE"/>
        </w:rPr>
        <w:t>Die Funktion wurde so geschrieben, dass sie nur noch große Anfangsbuchstaben akzeptiert, weil die Begrüßung ein einzelner Satz ist, bei dem das Wort „Guten“ am Anfang steht. Eine ähnliche Strengheit wurde auch für die anderen Teilaufgaben und Aufgaben umgesetzt.</w:t>
      </w:r>
    </w:p>
    <w:p w14:paraId="7C7E9612" w14:textId="77777777" w:rsidR="00715932" w:rsidRPr="00715932" w:rsidRDefault="00715932" w:rsidP="00715932">
      <w:pPr>
        <w:rPr>
          <w:lang w:val="de-DE"/>
        </w:rPr>
      </w:pPr>
      <w:r w:rsidRPr="00715932">
        <w:rPr>
          <w:lang w:val="de-DE"/>
        </w:rPr>
        <w:t xml:space="preserve">In der Zoho-Version von LexiCode ist die Umsetzung einer DOM-Manipulation nicht möglich. Unter den Optionen von der zoho-eigenen Programmiersprache, </w:t>
      </w:r>
      <w:r w:rsidRPr="00715932">
        <w:rPr>
          <w:i/>
          <w:lang w:val="de-DE"/>
        </w:rPr>
        <w:t>Deluge</w:t>
      </w:r>
      <w:r w:rsidRPr="00715932">
        <w:rPr>
          <w:lang w:val="de-DE"/>
        </w:rPr>
        <w:t>, sind die Möglichkeiten vorhanden, Formulare, Reports oder Widgets einzubetten, Kontrollstrukturen wie if-Abzweigungen zu schreiben, und Daten zu manipulieren</w:t>
      </w:r>
      <w:r w:rsidRPr="00715932">
        <w:rPr>
          <w:vertAlign w:val="superscript"/>
          <w:lang w:val="de-DE"/>
        </w:rPr>
        <w:footnoteReference w:id="3"/>
      </w:r>
      <w:r w:rsidRPr="00715932">
        <w:rPr>
          <w:lang w:val="de-DE"/>
        </w:rPr>
        <w:t xml:space="preserve">. Zwar sind Optionen vorhanden, Strukturen wie Listen, Maps, </w:t>
      </w:r>
      <w:r w:rsidRPr="00715932">
        <w:rPr>
          <w:lang w:val="de-DE"/>
        </w:rPr>
        <w:lastRenderedPageBreak/>
        <w:t>Webdaten</w:t>
      </w:r>
      <w:r w:rsidRPr="00715932">
        <w:rPr>
          <w:vertAlign w:val="superscript"/>
          <w:lang w:val="de-DE"/>
        </w:rPr>
        <w:footnoteReference w:id="4"/>
      </w:r>
      <w:r w:rsidRPr="00715932">
        <w:rPr>
          <w:lang w:val="de-DE"/>
        </w:rPr>
        <w:t xml:space="preserve"> oder die XML zu manipulieren, aber in Bezug auf DOM-Manipulation scheinen keine Möglichkeiten zu finden zu sein</w:t>
      </w:r>
      <w:r w:rsidRPr="00715932">
        <w:rPr>
          <w:vertAlign w:val="superscript"/>
          <w:lang w:val="de-DE"/>
        </w:rPr>
        <w:footnoteReference w:id="5"/>
      </w:r>
      <w:r w:rsidRPr="00715932">
        <w:rPr>
          <w:lang w:val="de-DE"/>
        </w:rPr>
        <w:t xml:space="preserve">. </w:t>
      </w:r>
    </w:p>
    <w:p w14:paraId="12D1773B" w14:textId="77777777"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Zoho-Anwendungen diverse Funktionen implementiert werden können, ist die fehlende Technologie zur Manipulation der UI-Komponenten anhand des Nutzerverhaltens ein Mangel, der das Nutzererlebnis einschränkt. Ohne eine solche Manipulation kann das Nutzerverhalten z. B. nicht farblich hervorgehoben werden, es können keine Komponenten umgesetzt werden, die z. B. wie bei einem Forum durch ein Mausklick das Erzeugen neuer Komponenten ermöglichen oder durch das Klicken eines Elements sein Klonen verursacht wird. </w:t>
      </w:r>
    </w:p>
    <w:p w14:paraId="1F50204C" w14:textId="2FE30DDC" w:rsidR="00715932" w:rsidRP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Zoho Creators eine zu der DOM-Manipulation ähnliche Technologie </w:t>
      </w:r>
      <w:r w:rsidR="00041DE4" w:rsidRPr="00715932">
        <w:rPr>
          <w:lang w:val="de-DE"/>
        </w:rPr>
        <w:t>verfügbar</w:t>
      </w:r>
      <w:r w:rsidRPr="00715932">
        <w:rPr>
          <w:lang w:val="de-DE"/>
        </w:rPr>
        <w:t xml:space="preserve"> ist, wurde hier nicht erfüllt.</w:t>
      </w:r>
    </w:p>
    <w:p w14:paraId="0BC64E18" w14:textId="7794E00A" w:rsidR="00E169B0" w:rsidRDefault="00E169B0" w:rsidP="00E169B0">
      <w:pPr>
        <w:pStyle w:val="berschrift2"/>
        <w:numPr>
          <w:ilvl w:val="0"/>
          <w:numId w:val="0"/>
        </w:numPr>
      </w:pPr>
      <w:r>
        <w:t>4.3 Anpassbares Formular</w:t>
      </w:r>
    </w:p>
    <w:p w14:paraId="3270F1C0" w14:textId="77777777" w:rsidR="00A20087" w:rsidRDefault="00A91CDF" w:rsidP="00A91CDF">
      <w:pPr>
        <w:rPr>
          <w:lang w:val="de-DE"/>
        </w:rPr>
      </w:pPr>
      <w:r w:rsidRPr="00A91CDF">
        <w:rPr>
          <w:lang w:val="de-DE"/>
        </w:rPr>
        <w:t xml:space="preserve">Die Anforderung nach einem Formular, das über die jeweilige Entwicklungstechnologie auch angepasst werden kann, konnte in der HC-Version von LexiCode gut umgesetzt werden. Dafür wurde im HTML-Code ein </w:t>
      </w:r>
      <w:r w:rsidRPr="00A91CDF">
        <w:rPr>
          <w:i/>
          <w:iCs/>
          <w:lang w:val="de-DE"/>
        </w:rPr>
        <w:t>&lt;form&gt;</w:t>
      </w:r>
      <w:r w:rsidRPr="00A91CDF">
        <w:rPr>
          <w:lang w:val="de-DE"/>
        </w:rPr>
        <w:t xml:space="preserve">-Element angelegt (Bühler et al., 2023, S, 29), welches standardmäßig für Formulare verwendet wird. Innerhalb des Formulars wurden getrennte </w:t>
      </w:r>
      <w:r w:rsidRPr="00A91CDF">
        <w:rPr>
          <w:i/>
          <w:iCs/>
          <w:lang w:val="de-DE"/>
        </w:rPr>
        <w:t>&lt;div&gt;</w:t>
      </w:r>
      <w:r w:rsidRPr="00A91CDF">
        <w:rPr>
          <w:lang w:val="de-DE"/>
        </w:rPr>
        <w:t xml:space="preserve">-Elemente angelegt, die sowohl für kleinere als auch für größere (Teil)Komponenten eingesetzt werden können.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&lt;label&gt;</w:t>
      </w:r>
      <w:r w:rsidRPr="00A91CDF">
        <w:rPr>
          <w:lang w:val="de-DE"/>
        </w:rPr>
        <w:t xml:space="preserve">. </w:t>
      </w:r>
    </w:p>
    <w:p w14:paraId="5351DC59" w14:textId="5E8F16F7" w:rsidR="00A91CDF" w:rsidRDefault="00A91CDF" w:rsidP="00A91CDF">
      <w:pPr>
        <w:rPr>
          <w:lang w:val="de-DE"/>
        </w:rPr>
      </w:pPr>
      <w:r w:rsidRPr="00A91CDF">
        <w:rPr>
          <w:lang w:val="de-DE"/>
        </w:rPr>
        <w:t xml:space="preserve">In der bereits erläuterten Übungsaufgabenkomponente wurden Input-Felder verwendet, die bei dem Attribut </w:t>
      </w:r>
      <w:r w:rsidRPr="00A91CDF">
        <w:rPr>
          <w:i/>
          <w:iCs/>
          <w:lang w:val="de-DE"/>
        </w:rPr>
        <w:t xml:space="preserve">type </w:t>
      </w:r>
      <w:r w:rsidRPr="00A91CDF">
        <w:rPr>
          <w:lang w:val="de-DE"/>
        </w:rPr>
        <w:t xml:space="preserve">auf den Wert „text“ gesetzt waren, weil sie Daten in Textformat zu erwarten haben. In dem Formular, das als Kontaktformular dienen soll, wurde neben dem Typ </w:t>
      </w:r>
      <w:r w:rsidRPr="00A91CDF">
        <w:rPr>
          <w:i/>
          <w:iCs/>
          <w:lang w:val="de-DE"/>
        </w:rPr>
        <w:t xml:space="preserve">text </w:t>
      </w:r>
      <w:r w:rsidRPr="00A91CDF">
        <w:rPr>
          <w:lang w:val="de-DE"/>
        </w:rPr>
        <w:t xml:space="preserve">auch ein Input-Feld mit dem Typ </w:t>
      </w:r>
      <w:r w:rsidRPr="00A91CDF">
        <w:rPr>
          <w:i/>
          <w:iCs/>
          <w:lang w:val="de-DE"/>
        </w:rPr>
        <w:t xml:space="preserve">email </w:t>
      </w:r>
      <w:r w:rsidRPr="00A91CDF">
        <w:rPr>
          <w:lang w:val="de-DE"/>
        </w:rPr>
        <w:t>angelegt, damit dieses Feld prüfen kann, ob die eingegebenen Daten dem typischen Format von E-Mail Adressen entsprechen:</w:t>
      </w:r>
    </w:p>
    <w:p w14:paraId="275AFEF9" w14:textId="77777777" w:rsidR="00D326D0" w:rsidRDefault="00D326D0" w:rsidP="00A91CDF">
      <w:pPr>
        <w:rPr>
          <w:lang w:val="de-DE"/>
        </w:rPr>
      </w:pPr>
    </w:p>
    <w:p w14:paraId="479628E4" w14:textId="77777777" w:rsidR="008C600C" w:rsidRPr="00A91CDF" w:rsidRDefault="008C600C" w:rsidP="00A91CDF">
      <w:pPr>
        <w:rPr>
          <w:lang w:val="de-DE"/>
        </w:rPr>
      </w:pPr>
    </w:p>
    <w:p w14:paraId="067F1D39" w14:textId="77777777" w:rsidR="00A91CDF" w:rsidRPr="00AD601A" w:rsidRDefault="00A91CDF" w:rsidP="00A91CDF">
      <w:pPr>
        <w:rPr>
          <w:sz w:val="22"/>
          <w:szCs w:val="18"/>
          <w:lang w:val="de-DE"/>
        </w:rPr>
      </w:pPr>
      <w:r w:rsidRPr="00AD601A">
        <w:rPr>
          <w:sz w:val="22"/>
          <w:szCs w:val="18"/>
          <w:lang w:val="de-DE"/>
        </w:rPr>
        <w:lastRenderedPageBreak/>
        <w:t>Abb. 7: Input-Feld für E-Mail-Adressen</w:t>
      </w: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4889BF37" w14:textId="77777777" w:rsidR="00200822" w:rsidRPr="00A91CDF" w:rsidRDefault="00200822" w:rsidP="00A91CDF">
      <w:pPr>
        <w:rPr>
          <w:lang w:val="de-DE"/>
        </w:rPr>
      </w:pPr>
    </w:p>
    <w:p w14:paraId="2098F6E1" w14:textId="77777777" w:rsidR="00B408CF" w:rsidRDefault="00A91CDF" w:rsidP="00A91CDF">
      <w:pPr>
        <w:rPr>
          <w:lang w:val="de-DE"/>
        </w:rPr>
      </w:pPr>
      <w:r w:rsidRPr="00A91CDF">
        <w:rPr>
          <w:lang w:val="de-DE"/>
        </w:rPr>
        <w:t xml:space="preserve">Über CSS können diverse Einstellungen vorgenommen werden, um das Formular visuell anzupassen. Als Beispiel wurde für das Formular eine Außenkante definiert, die 1 Pixel breit ist, fest und blau gefärbt ist. Darüber hinaus wurden die Ecken des Formulars gerundet, es wurden Innenabstände definiert, damit die Felder und deren Bezeichnungen im Formular Abstand zu der Außenkante haben, und es wurden auch Außenabstände definiert, damit das Formular einen gewissen Abstand zu den anderen UI-Elementen hat. </w:t>
      </w:r>
    </w:p>
    <w:p w14:paraId="2ABBC9CA" w14:textId="4375BAC7" w:rsidR="00A91CDF" w:rsidRPr="00A91CDF" w:rsidRDefault="00A91CDF" w:rsidP="00A91CDF">
      <w:pPr>
        <w:rPr>
          <w:lang w:val="de-DE"/>
        </w:rPr>
      </w:pPr>
      <w:r w:rsidRPr="00A91CDF">
        <w:rPr>
          <w:lang w:val="de-DE"/>
        </w:rPr>
        <w:t xml:space="preserve">Für die Eigenschaft </w:t>
      </w:r>
      <w:r w:rsidRPr="00A91CDF">
        <w:rPr>
          <w:i/>
          <w:iCs/>
          <w:lang w:val="de-DE"/>
        </w:rPr>
        <w:t>margin</w:t>
      </w:r>
      <w:r w:rsidRPr="00A91CDF">
        <w:rPr>
          <w:lang w:val="de-DE"/>
        </w:rPr>
        <w:t xml:space="preserve">, die für Außenabstände zuständig ist, wurde als zweiter Wert „auto“ angegeben, weil sich bei drei angegeben Werten für die Eigenschaft </w:t>
      </w:r>
      <w:r w:rsidRPr="00A91CDF">
        <w:rPr>
          <w:i/>
          <w:iCs/>
          <w:lang w:val="de-DE"/>
        </w:rPr>
        <w:t>margin</w:t>
      </w:r>
      <w:r w:rsidRPr="00A91CDF">
        <w:rPr>
          <w:lang w:val="de-DE"/>
        </w:rPr>
        <w:t xml:space="preserve"> der zweite Wert sich auf die Außenabstände nach links und rechts bezieht. Als </w:t>
      </w:r>
      <w:r w:rsidR="005D3506">
        <w:rPr>
          <w:lang w:val="de-DE"/>
        </w:rPr>
        <w:t>CSS</w:t>
      </w:r>
      <w:r w:rsidRPr="00A91CDF">
        <w:rPr>
          <w:lang w:val="de-DE"/>
        </w:rPr>
        <w:t xml:space="preserve">-Trick wird dieser Wert oft auf „auto“ gesetzt,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r w:rsidRPr="00A91CDF">
        <w:rPr>
          <w:i/>
          <w:iCs/>
          <w:lang w:val="de-DE"/>
        </w:rPr>
        <w:t>contact-form</w:t>
      </w:r>
      <w:r w:rsidRPr="00A91CDF">
        <w:rPr>
          <w:lang w:val="de-DE"/>
        </w:rPr>
        <w:t xml:space="preserve">“ definiert, welche dem </w:t>
      </w:r>
      <w:r w:rsidRPr="00A91CDF">
        <w:rPr>
          <w:i/>
          <w:iCs/>
          <w:lang w:val="de-DE"/>
        </w:rPr>
        <w:t>&lt;form&gt;</w:t>
      </w:r>
      <w:r w:rsidRPr="00A91CDF">
        <w:rPr>
          <w:lang w:val="de-DE"/>
        </w:rPr>
        <w:t>-Element im HTML-Code vergeben wurde:</w:t>
      </w:r>
    </w:p>
    <w:p w14:paraId="0139026F" w14:textId="77777777" w:rsidR="00A91CDF" w:rsidRPr="00A91CDF" w:rsidRDefault="00A91CDF" w:rsidP="00A91CDF">
      <w:pPr>
        <w:rPr>
          <w:lang w:val="de-DE"/>
        </w:rPr>
      </w:pPr>
    </w:p>
    <w:p w14:paraId="031F0AB5" w14:textId="77777777" w:rsidR="00A91CDF" w:rsidRPr="00EB4C9A" w:rsidRDefault="00A91CDF" w:rsidP="00A91CDF">
      <w:pPr>
        <w:rPr>
          <w:sz w:val="22"/>
          <w:szCs w:val="18"/>
          <w:lang w:val="de-DE"/>
        </w:rPr>
      </w:pPr>
      <w:r w:rsidRPr="00EB4C9A">
        <w:rPr>
          <w:sz w:val="22"/>
          <w:szCs w:val="18"/>
          <w:lang w:val="de-DE"/>
        </w:rPr>
        <w:t>Abb. 8: Eigendefinierte CSS-Klasse für das Kontaktformular</w:t>
      </w:r>
    </w:p>
    <w:p w14:paraId="58EA85F0" w14:textId="77777777" w:rsidR="00A91CDF" w:rsidRPr="00A91CDF" w:rsidRDefault="00A91CDF" w:rsidP="00A91CDF">
      <w:pPr>
        <w:rPr>
          <w:lang w:val="de-DE"/>
        </w:rPr>
      </w:pPr>
      <w:r w:rsidRPr="00A91CDF">
        <w:rPr>
          <w:noProof/>
          <w:lang w:val="de-DE" w:eastAsia="de-DE"/>
        </w:rPr>
        <w:drawing>
          <wp:inline distT="0" distB="0" distL="0" distR="0" wp14:anchorId="316593CD" wp14:editId="20E3F98A">
            <wp:extent cx="576072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760720" cy="1349375"/>
                    </a:xfrm>
                    <a:prstGeom prst="rect">
                      <a:avLst/>
                    </a:prstGeom>
                  </pic:spPr>
                </pic:pic>
              </a:graphicData>
            </a:graphic>
          </wp:inline>
        </w:drawing>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t>Im Anhang F ist die finale Version des HC-Formulars ersichtlich und im Anhang G der vollständige HTML-Code des Formulars.</w:t>
      </w:r>
    </w:p>
    <w:p w14:paraId="3F9193E5" w14:textId="77777777" w:rsidR="007E0317" w:rsidRDefault="00A91CDF" w:rsidP="00A91CDF">
      <w:pPr>
        <w:rPr>
          <w:lang w:val="de-DE"/>
        </w:rPr>
      </w:pPr>
      <w:r w:rsidRPr="00A91CDF">
        <w:rPr>
          <w:lang w:val="de-DE"/>
        </w:rPr>
        <w:lastRenderedPageBreak/>
        <w:t>Das über</w:t>
      </w:r>
      <w:r w:rsidR="001C67E9">
        <w:rPr>
          <w:lang w:val="de-DE"/>
        </w:rPr>
        <w:t xml:space="preserve"> den</w:t>
      </w:r>
      <w:r w:rsidRPr="00A91CDF">
        <w:rPr>
          <w:lang w:val="de-DE"/>
        </w:rPr>
        <w:t xml:space="preserve"> Zoho Creator angelegte Kontaktformular generierte unterschiedliche Ergebnisse. Obwohl das Formular allgemein optisch ansprechbar ist, waren in dem Form Builder, das Tool innerhalb des Zoho Creators, das für die Erzeugung von Formularen zuständig ist, fast keine Möglichkeiten vorhanden, das Formular optisch anzupassen. Ein Anpassungsversuch wurde z. B. auf die Überschrift des Formulars, „Schreiben Sie uns“, unternommen. Die als eine Anmerkung angelegte Überschrift hat in dem Feld-Editor</w:t>
      </w:r>
      <w:r w:rsidRPr="00A91CDF">
        <w:rPr>
          <w:vertAlign w:val="superscript"/>
          <w:lang w:val="de-DE"/>
        </w:rPr>
        <w:footnoteReference w:id="6"/>
      </w:r>
      <w:r w:rsidRPr="00A91CDF">
        <w:rPr>
          <w:lang w:val="de-DE"/>
        </w:rPr>
        <w:t xml:space="preserve">, der wie bei allen anderen Formularfeldern auf der rechten Bildschirmhälfte zu finden ist, die Option, den Text als HTML-Code zu editieren und somit auch die Option, zusätzlichen HTML-Code zu schreiben. </w:t>
      </w:r>
    </w:p>
    <w:p w14:paraId="5B8C6F91" w14:textId="14B1935E" w:rsidR="00150073" w:rsidRDefault="00A91CDF" w:rsidP="00A91CDF">
      <w:pPr>
        <w:rPr>
          <w:lang w:val="de-DE"/>
        </w:rPr>
      </w:pPr>
      <w:r w:rsidRPr="00A91CDF">
        <w:rPr>
          <w:lang w:val="de-DE"/>
        </w:rPr>
        <w:t xml:space="preserve">Über den HTML-Editor wurde versucht, die Überschrift mittig zu platzieren, </w:t>
      </w:r>
      <w:r w:rsidR="00150073">
        <w:rPr>
          <w:lang w:val="de-DE"/>
        </w:rPr>
        <w:t>eine Änderung, die</w:t>
      </w:r>
      <w:r w:rsidRPr="00A91CDF">
        <w:rPr>
          <w:lang w:val="de-DE"/>
        </w:rPr>
        <w:t xml:space="preserve"> sowohl in der Vorschau</w:t>
      </w:r>
      <w:r w:rsidRPr="00A91CDF">
        <w:rPr>
          <w:vertAlign w:val="superscript"/>
          <w:lang w:val="de-DE"/>
        </w:rPr>
        <w:footnoteReference w:id="7"/>
      </w:r>
      <w:r w:rsidRPr="00A91CDF">
        <w:rPr>
          <w:lang w:val="de-DE"/>
        </w:rPr>
        <w:t>, als auch in der finalen Version des Formulars übernommen wird</w:t>
      </w:r>
      <w:r w:rsidRPr="00A91CDF">
        <w:rPr>
          <w:vertAlign w:val="superscript"/>
          <w:lang w:val="de-DE"/>
        </w:rPr>
        <w:footnoteReference w:id="8"/>
      </w:r>
      <w:r w:rsidRPr="00A91CDF">
        <w:rPr>
          <w:lang w:val="de-DE"/>
        </w:rPr>
        <w:t xml:space="preserve">. Nachdem der Baukasten ausgewählt wird, in dem alle Formular-Felder vorhanden sind, tauchen auch für diesen Anpassungsoptionen rechts im </w:t>
      </w:r>
      <w:r w:rsidRPr="00A91CDF">
        <w:rPr>
          <w:i/>
          <w:iCs/>
          <w:lang w:val="de-DE"/>
        </w:rPr>
        <w:t>Form Builder</w:t>
      </w:r>
      <w:r w:rsidRPr="00A91CDF">
        <w:rPr>
          <w:lang w:val="de-DE"/>
        </w:rPr>
        <w:t xml:space="preserve"> aus, die aber stark eingeschränkt sind. Die durchführbaren Änderungen beziehen sich nur auf den Namen des Abschnitts, in dem das Formular enthalten ist, den Feldlinknamen, die Option, die Kopfzeile für den Abschnitt anzuzeigen und den Feldtyp über ein Auswahlmenü zu ändern. Diese Option ist nicht änderbar, da das Auswahlmenü ausgegraut ist (Siehe Anhang K). </w:t>
      </w:r>
    </w:p>
    <w:p w14:paraId="52D8ABCA" w14:textId="178B7176" w:rsidR="00A91CDF" w:rsidRPr="00A91CDF" w:rsidRDefault="00A91CDF" w:rsidP="00A91CDF">
      <w:pPr>
        <w:rPr>
          <w:lang w:val="de-DE"/>
        </w:rPr>
      </w:pPr>
      <w:r w:rsidRPr="00A91CDF">
        <w:rPr>
          <w:lang w:val="de-DE"/>
        </w:rPr>
        <w:t>Nach Anklicken eines einzelnen Feldes tauchen Anpassungsoptionen wie Feldname und –linkname,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Felder für die gewünschten Daten und jeweils ein Button zum Absenden angelegt werden. </w:t>
      </w:r>
    </w:p>
    <w:p w14:paraId="5D4335C1" w14:textId="65E98EA3" w:rsidR="00A91CDF" w:rsidRPr="00A91CDF" w:rsidRDefault="00A91CDF" w:rsidP="00A91CDF">
      <w:pPr>
        <w:rPr>
          <w:lang w:val="de-DE"/>
        </w:rPr>
      </w:pPr>
      <w:r w:rsidRPr="00A91CDF">
        <w:rPr>
          <w:lang w:val="de-DE"/>
        </w:rPr>
        <w:t>Allerdings konnte die Anwendung in Bezug auf die optische Anpassung die Anforderung nicht decken. Dieser Fehlversuch hat zwar im Umfang dieses Case Study keine großen Folgen, wird aber in einem Szenario, in dem LexiCode nach Benutzeranfragen eine Modifikation des Designs unterzogen werden muss, ebenfalls zu Einschränkungen führen. Die Forschungsfrage, welche der beiden Entwick</w:t>
      </w:r>
      <w:r w:rsidRPr="00A91CDF">
        <w:rPr>
          <w:lang w:val="de-DE"/>
        </w:rPr>
        <w:lastRenderedPageBreak/>
        <w:t xml:space="preserve">lungsansätze mehr Anpassungsmöglichkeiten für Webformulare bietet, lässt sich mit der HC-Entwicklung beantworten. Dieses Ergebnis entspricht den Erwartungen vor der Entwicklung, dass LC/NC-Plattformen eher das schnelle Zusammenbauen von Anwendungskomponenten anstatt Anpassungsmöglichkeiten priorisieren. </w:t>
      </w:r>
    </w:p>
    <w:p w14:paraId="79BAF290" w14:textId="54CE7886" w:rsidR="00D54815" w:rsidRDefault="00D54815" w:rsidP="00D54815">
      <w:pPr>
        <w:pStyle w:val="berschrift2"/>
        <w:numPr>
          <w:ilvl w:val="0"/>
          <w:numId w:val="0"/>
        </w:numPr>
      </w:pPr>
      <w:r>
        <w:t>4.4 Inzeilige Eingabefelder</w:t>
      </w:r>
    </w:p>
    <w:p w14:paraId="49A0FB2B" w14:textId="77777777" w:rsidR="0062705C" w:rsidRDefault="009C6572" w:rsidP="009C6572">
      <w:pPr>
        <w:rPr>
          <w:lang w:val="de-DE"/>
        </w:rPr>
      </w:pPr>
      <w:r w:rsidRPr="009C6572">
        <w:rPr>
          <w:lang w:val="de-DE"/>
        </w:rPr>
        <w:t>Die Anforderung, in den Übungsaufgaben Eingabefelder zu bauen, die sich innerhalb des Übungs</w:t>
      </w:r>
      <w:r w:rsidR="00DB0E8B">
        <w:rPr>
          <w:lang w:val="de-DE"/>
        </w:rPr>
        <w:t>zeile</w:t>
      </w:r>
      <w:r w:rsidRPr="009C6572">
        <w:rPr>
          <w:lang w:val="de-DE"/>
        </w:rPr>
        <w:t xml:space="preserve"> befinden, die sog. inzeiligen Eingabefelder, </w:t>
      </w:r>
      <w:r w:rsidR="005636DF">
        <w:rPr>
          <w:lang w:val="de-DE"/>
        </w:rPr>
        <w:t>stammt aus</w:t>
      </w:r>
      <w:r w:rsidRPr="009C6572">
        <w:rPr>
          <w:lang w:val="de-DE"/>
        </w:rPr>
        <w:t xml:space="preserve"> der Idee, die Anwendung an herkömmlichen Lehrbüchern nahzuhalten. Dies wurde in LexiCode zum Teil in dem Abschlusstest zum ersten Kapitel von dem Niveau A1 implementiert. </w:t>
      </w:r>
    </w:p>
    <w:p w14:paraId="597734FB" w14:textId="176A28EF" w:rsidR="009C6572" w:rsidRPr="009C6572" w:rsidRDefault="009C6572" w:rsidP="009C6572">
      <w:pPr>
        <w:rPr>
          <w:lang w:val="de-DE"/>
        </w:rPr>
      </w:pPr>
      <w:r w:rsidRPr="009C6572">
        <w:rPr>
          <w:lang w:val="de-DE"/>
        </w:rPr>
        <w:t>Die zweite Aufgabe, ein Lückentest, hat in jeder Teilaufgabe ein Eingabefeld an einer unterschiedlichen Stelle in dem Satz. Ähnlich zu der Kapitelübersicht im Inhaltsverzeichnis zu jedem Niveau</w:t>
      </w:r>
      <w:r w:rsidR="0092329E">
        <w:rPr>
          <w:lang w:val="de-DE"/>
        </w:rPr>
        <w:t>,</w:t>
      </w:r>
      <w:r w:rsidRPr="009C6572">
        <w:rPr>
          <w:lang w:val="de-DE"/>
        </w:rPr>
        <w:t xml:space="preserve"> wurde hier eine ungeordnete Liste angelegt, in der jede Teilaufgabe ein einzelnes Listenelement ist. In jedem dieser Listenelemente liegen auch hier Input-Felder vom Typ </w:t>
      </w:r>
      <w:r w:rsidRPr="009C6572">
        <w:rPr>
          <w:i/>
          <w:iCs/>
          <w:lang w:val="de-DE"/>
        </w:rPr>
        <w:t>text</w:t>
      </w:r>
      <w:r w:rsidRPr="009C6572">
        <w:rPr>
          <w:lang w:val="de-DE"/>
        </w:rPr>
        <w:t xml:space="preserve">, weil hier textuelle Daten als Antworten zu ergänzen sind: </w:t>
      </w:r>
    </w:p>
    <w:p w14:paraId="4D385D6B" w14:textId="77777777" w:rsidR="009C6572" w:rsidRPr="009C6572" w:rsidRDefault="009C6572" w:rsidP="009C6572">
      <w:pPr>
        <w:rPr>
          <w:lang w:val="de-DE"/>
        </w:rPr>
      </w:pPr>
    </w:p>
    <w:p w14:paraId="0664C2B8" w14:textId="77777777" w:rsidR="009C6572" w:rsidRPr="000C20B8" w:rsidRDefault="009C6572" w:rsidP="009C6572">
      <w:pPr>
        <w:rPr>
          <w:sz w:val="22"/>
          <w:szCs w:val="18"/>
          <w:lang w:val="de-DE"/>
        </w:rPr>
      </w:pPr>
      <w:r w:rsidRPr="000C20B8">
        <w:rPr>
          <w:sz w:val="22"/>
          <w:szCs w:val="18"/>
          <w:lang w:val="de-DE"/>
        </w:rPr>
        <w:t>Abb. 9: Inzeilige Eingabefelder mittels HTML</w:t>
      </w:r>
    </w:p>
    <w:p w14:paraId="628EAF16" w14:textId="77777777" w:rsidR="009C6572" w:rsidRP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1FD0F468" w14:textId="77777777" w:rsidR="009C6572" w:rsidRPr="009C6572" w:rsidRDefault="009C6572" w:rsidP="009C6572">
      <w:pPr>
        <w:rPr>
          <w:lang w:val="de-DE"/>
        </w:rPr>
      </w:pPr>
    </w:p>
    <w:p w14:paraId="2E3CFE91" w14:textId="32D27D5A" w:rsidR="009C6572" w:rsidRPr="009C6572" w:rsidRDefault="009C6572" w:rsidP="009C6572">
      <w:pPr>
        <w:rPr>
          <w:lang w:val="de-DE"/>
        </w:rPr>
      </w:pPr>
      <w:r w:rsidRPr="009C6572">
        <w:rPr>
          <w:lang w:val="de-DE"/>
        </w:rPr>
        <w:t xml:space="preserve">Das </w:t>
      </w:r>
      <w:r w:rsidRPr="009C6572">
        <w:rPr>
          <w:i/>
          <w:iCs/>
          <w:lang w:val="de-DE"/>
        </w:rPr>
        <w:t>&lt;ul&gt;</w:t>
      </w:r>
      <w:r w:rsidRPr="009C6572">
        <w:rPr>
          <w:lang w:val="de-DE"/>
        </w:rPr>
        <w:t xml:space="preserve">-Element, welches die Listenelemente umschließt, besitzt die vom Entwickler definierte Klasse „bullet-free“, </w:t>
      </w:r>
      <w:r w:rsidR="008F10DA">
        <w:rPr>
          <w:lang w:val="de-DE"/>
        </w:rPr>
        <w:t>die</w:t>
      </w:r>
      <w:r w:rsidRPr="009C6572">
        <w:rPr>
          <w:lang w:val="de-DE"/>
        </w:rPr>
        <w:t xml:space="preserve"> definiert wurde, um die Stichpunkte zu entfernen, die Listenelemente in einer untergeordneten Liste in HTML automatisch erhalten:</w:t>
      </w:r>
    </w:p>
    <w:p w14:paraId="754E039E" w14:textId="77777777" w:rsidR="00D46D54" w:rsidRPr="009C6572" w:rsidRDefault="00D46D54" w:rsidP="009C6572">
      <w:pPr>
        <w:rPr>
          <w:lang w:val="de-DE"/>
        </w:rPr>
      </w:pPr>
    </w:p>
    <w:p w14:paraId="6E9C1C6F" w14:textId="77777777" w:rsidR="009C6572" w:rsidRPr="00185EEB" w:rsidRDefault="009C6572" w:rsidP="009C6572">
      <w:pPr>
        <w:rPr>
          <w:sz w:val="22"/>
          <w:szCs w:val="18"/>
          <w:lang w:val="de-DE"/>
        </w:rPr>
      </w:pPr>
      <w:r w:rsidRPr="00185EEB">
        <w:rPr>
          <w:sz w:val="22"/>
          <w:szCs w:val="18"/>
          <w:lang w:val="de-DE"/>
        </w:rPr>
        <w:t>Abb. 10: Eigene Klasse zum Entfernen der Stichpunkte von Listenelementen</w:t>
      </w:r>
    </w:p>
    <w:p w14:paraId="43255271" w14:textId="214F5745" w:rsidR="009C6572" w:rsidRP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09D88123" w14:textId="77777777" w:rsidR="009C6572" w:rsidRPr="009C6572" w:rsidRDefault="009C6572" w:rsidP="009C6572">
      <w:pPr>
        <w:rPr>
          <w:lang w:val="de-DE"/>
        </w:rPr>
      </w:pPr>
      <w:r w:rsidRPr="009C6572">
        <w:rPr>
          <w:lang w:val="de-DE"/>
        </w:rPr>
        <w:lastRenderedPageBreak/>
        <w:t>Da HTML ermöglicht, vor und nach Elementen-Tags Text zu verfassen, konnten je nach Teilaufgabe die Satzteile sowohl vor als auch nach den Input-Feldern geschrieben werden, damit sie wie gewünscht auf der UI auftauchen</w:t>
      </w:r>
      <w:r w:rsidRPr="009C6572">
        <w:rPr>
          <w:vertAlign w:val="superscript"/>
          <w:lang w:val="de-DE"/>
        </w:rPr>
        <w:footnoteReference w:id="9"/>
      </w:r>
      <w:r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HTML-Snippet im Zoho Creator übernommen. Das Endprodukt ist vom Aussehen her nahezu identisch mit der HC-Version der Aufgabe</w:t>
      </w:r>
      <w:r w:rsidRPr="009C6572">
        <w:rPr>
          <w:vertAlign w:val="superscript"/>
          <w:lang w:val="de-DE"/>
        </w:rPr>
        <w:footnoteReference w:id="10"/>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HTML-Snippet in dem Zoho Creator keine Dokumente oder Ordner angelegt werden können</w:t>
      </w:r>
      <w:r w:rsidRPr="009C6572">
        <w:rPr>
          <w:vertAlign w:val="superscript"/>
          <w:lang w:val="de-DE"/>
        </w:rPr>
        <w:footnoteReference w:id="11"/>
      </w:r>
      <w:r w:rsidRPr="009C6572">
        <w:rPr>
          <w:lang w:val="de-DE"/>
        </w:rPr>
        <w:t xml:space="preserve">, müssen alle für den Abschlusstest relevanten Codezeilen in dem gleichen Snippet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2"/>
      </w:r>
      <w:r w:rsidRPr="009C6572">
        <w:rPr>
          <w:lang w:val="de-DE"/>
        </w:rPr>
        <w:t xml:space="preserve">, was bei zunehmender Anzahl an Komponenten bzw. Codezeilen die Übersichtlichkeit verringern wird. </w:t>
      </w:r>
    </w:p>
    <w:p w14:paraId="33C3BF9C" w14:textId="77777777" w:rsidR="006F77B9" w:rsidRDefault="009C6572" w:rsidP="009C6572">
      <w:pPr>
        <w:rPr>
          <w:lang w:val="de-DE"/>
        </w:rPr>
      </w:pPr>
      <w:r w:rsidRPr="009C6572">
        <w:rPr>
          <w:lang w:val="de-DE"/>
        </w:rPr>
        <w:t xml:space="preserve">Abgesehen von dem Unterschied in der Dokumentenstruktur der beiden Versionen der Anwendung, ist die Anforderung nach inzeiligen Eingabefeldern die erste in diesem Case Study, die sowohl mit HC als auch mit LC/NC erfüllt werden konnte, also die erste Forschungsfrage, die sich vollständig positiv beantworten lässt. Die beiden Entwicklungsansätze bieten daher, zumindest hinsichtlich Eingabefelder, ungefähr die gleichen Entwicklungsmöglichkeiten, </w:t>
      </w:r>
      <w:r w:rsidR="005F3DC1">
        <w:rPr>
          <w:lang w:val="de-DE"/>
        </w:rPr>
        <w:t>die</w:t>
      </w:r>
      <w:r w:rsidRPr="009C6572">
        <w:rPr>
          <w:lang w:val="de-DE"/>
        </w:rPr>
        <w:t xml:space="preserve"> ein kleiner Vorteil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680570C2" w:rsidR="009C6572" w:rsidRPr="009C6572" w:rsidRDefault="009C6572" w:rsidP="009C6572">
      <w:pPr>
        <w:rPr>
          <w:lang w:val="de-DE"/>
        </w:rPr>
      </w:pPr>
      <w:r w:rsidRPr="009C6572">
        <w:rPr>
          <w:lang w:val="de-DE"/>
        </w:rPr>
        <w:t xml:space="preserve">Die Erwartung für diese Forschungsfrage und die dahinterstehende Anforderung ist die Annahme gewesen, dass inzeilige Eingabefelder sowohl über HC LC/NC angelegt werden können, da dafür in beiden Ansätzen einfacher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5632ACE" w14:textId="77777777" w:rsidR="00C50B7F" w:rsidRDefault="006B7A3C" w:rsidP="006B7A3C">
      <w:pPr>
        <w:rPr>
          <w:lang w:val="de-DE"/>
        </w:rPr>
      </w:pPr>
      <w:r w:rsidRPr="006B7A3C">
        <w:rPr>
          <w:lang w:val="de-DE"/>
        </w:rPr>
        <w:t>Die sitzungsunabhängige Speicherung von Daten bzw. Antworten zu den Übungsaufgaben ist eine weitere Anforderung, die für die angesagt</w:t>
      </w:r>
      <w:r w:rsidR="009609A2">
        <w:rPr>
          <w:lang w:val="de-DE"/>
        </w:rPr>
        <w:t>e</w:t>
      </w:r>
      <w:r w:rsidRPr="006B7A3C">
        <w:rPr>
          <w:lang w:val="de-DE"/>
        </w:rPr>
        <w:t xml:space="preserve"> Lehrbuchnä</w:t>
      </w:r>
      <w:r w:rsidRPr="006B7A3C">
        <w:rPr>
          <w:lang w:val="de-DE"/>
        </w:rPr>
        <w:lastRenderedPageBreak/>
        <w:t>he sorgen soll. Die Umsetzung dieser Anforderung in der HC-Version von LexiCode ist wie bei den anderen Komponenten zuerst über HTML und CSS erfolgt. Gebaut wurde ein Lückentest, so wie bei der vorher vorgestellten Komponente mit den inzeiligen Eingabefeldern. Für die aktuelle Komponente wurde jede Teilaufgabe als separates Unterelement in einem Paragrafenelement (</w:t>
      </w:r>
      <w:r w:rsidRPr="006B7A3C">
        <w:rPr>
          <w:i/>
          <w:iCs/>
          <w:lang w:val="de-DE"/>
        </w:rPr>
        <w:t>&lt;p&gt;</w:t>
      </w:r>
      <w:r w:rsidRPr="006B7A3C">
        <w:rPr>
          <w:lang w:val="de-DE"/>
        </w:rPr>
        <w:t xml:space="preserve">) angelegt, um sicherzustellen, dass jede Teilaufgabe in einer getrennten Zeile steht. In jedem dieser Paragrafenelemente wurden jeweils zwei Input-Elemente angelegt: das erste als Eingabefeld vom Typ </w:t>
      </w:r>
      <w:r w:rsidRPr="006B7A3C">
        <w:rPr>
          <w:i/>
          <w:iCs/>
          <w:lang w:val="de-DE"/>
        </w:rPr>
        <w:t>text</w:t>
      </w:r>
      <w:r w:rsidRPr="006B7A3C">
        <w:rPr>
          <w:lang w:val="de-DE"/>
        </w:rPr>
        <w:t xml:space="preserve">, um die Übungsantworten zu empfangen und das zweite vom Typ </w:t>
      </w:r>
      <w:r w:rsidRPr="006B7A3C">
        <w:rPr>
          <w:i/>
          <w:iCs/>
          <w:lang w:val="de-DE"/>
        </w:rPr>
        <w:t>button</w:t>
      </w:r>
      <w:r w:rsidRPr="006B7A3C">
        <w:rPr>
          <w:lang w:val="de-DE"/>
        </w:rPr>
        <w:t xml:space="preserve">, damit die Benutzer die Möglichkeit haben, ihre Antworten manuell zu speichern. </w:t>
      </w:r>
    </w:p>
    <w:p w14:paraId="0C472498" w14:textId="4A743D61" w:rsidR="006B7A3C" w:rsidRPr="006B7A3C"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r w:rsidRPr="006B7A3C">
        <w:rPr>
          <w:i/>
          <w:iCs/>
          <w:lang w:val="de-DE"/>
        </w:rPr>
        <w:t>onclick</w:t>
      </w:r>
      <w:r w:rsidRPr="006B7A3C">
        <w:rPr>
          <w:lang w:val="de-DE"/>
        </w:rPr>
        <w:t xml:space="preserve">, </w:t>
      </w:r>
      <w:r w:rsidR="00301A24">
        <w:rPr>
          <w:lang w:val="de-DE"/>
        </w:rPr>
        <w:t>das</w:t>
      </w:r>
      <w:r w:rsidRPr="006B7A3C">
        <w:rPr>
          <w:lang w:val="de-DE"/>
        </w:rPr>
        <w:t xml:space="preserve"> eine Art inzeiliges, also „inline“ JavaScript darstellt, und zwar eine Art EventHandler-Funktion, bei der die Verbindung zwischen der EventHandler Funktion und der Komponente, die diese Funktion auslösen soll, anders realisiert wird. Bei diesen Buttons greift nicht die querySelector() Funktion auf die Elemente, sondern das </w:t>
      </w:r>
      <w:r w:rsidRPr="006B7A3C">
        <w:rPr>
          <w:i/>
          <w:iCs/>
          <w:lang w:val="de-DE"/>
        </w:rPr>
        <w:t>onclick</w:t>
      </w:r>
      <w:r w:rsidR="00F24193">
        <w:rPr>
          <w:i/>
          <w:iCs/>
          <w:lang w:val="de-DE"/>
        </w:rPr>
        <w:t>-</w:t>
      </w:r>
      <w:r w:rsidR="00F24193">
        <w:rPr>
          <w:lang w:val="de-DE"/>
        </w:rPr>
        <w:t>Attribut</w:t>
      </w:r>
      <w:r w:rsidRPr="006B7A3C">
        <w:rPr>
          <w:i/>
          <w:iCs/>
          <w:lang w:val="de-DE"/>
        </w:rPr>
        <w:t xml:space="preserve">  </w:t>
      </w:r>
      <w:r w:rsidRPr="006B7A3C">
        <w:rPr>
          <w:lang w:val="de-DE"/>
        </w:rPr>
        <w:t>bekommt als Wert den Namen der Funktion, also „speichern()“, die beim Betätigen der Buttons ausgeführt werden soll:</w:t>
      </w:r>
      <w:r w:rsidRPr="006B7A3C">
        <w:rPr>
          <w:lang w:val="de-DE"/>
        </w:rPr>
        <w:br/>
      </w:r>
    </w:p>
    <w:p w14:paraId="20538508" w14:textId="77777777" w:rsidR="006B7A3C" w:rsidRPr="0008469C" w:rsidRDefault="006B7A3C" w:rsidP="006B7A3C">
      <w:pPr>
        <w:rPr>
          <w:sz w:val="22"/>
          <w:szCs w:val="18"/>
          <w:lang w:val="de-DE"/>
        </w:rPr>
      </w:pPr>
      <w:r w:rsidRPr="0008469C">
        <w:rPr>
          <w:sz w:val="22"/>
          <w:szCs w:val="18"/>
          <w:lang w:val="de-DE"/>
        </w:rPr>
        <w:t>Abb. 11: Teilaufgabe zur sitzungsunabhängigen Datenspeicherung</w:t>
      </w:r>
    </w:p>
    <w:p w14:paraId="3F234505" w14:textId="77777777" w:rsidR="006B7A3C" w:rsidRPr="006B7A3C" w:rsidRDefault="006B7A3C" w:rsidP="006B7A3C">
      <w:pPr>
        <w:rPr>
          <w:lang w:val="de-DE"/>
        </w:rPr>
      </w:pPr>
      <w:r w:rsidRPr="006B7A3C">
        <w:rPr>
          <w:noProof/>
          <w:lang w:val="de-DE" w:eastAsia="de-DE"/>
        </w:rPr>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0A8BAAEC" w14:textId="77777777" w:rsidR="006B7A3C" w:rsidRPr="006B7A3C" w:rsidRDefault="006B7A3C" w:rsidP="006B7A3C">
      <w:pPr>
        <w:rPr>
          <w:lang w:val="de-DE"/>
        </w:rPr>
      </w:pPr>
    </w:p>
    <w:p w14:paraId="08B5B600" w14:textId="0C3E24A6" w:rsidR="00E15002" w:rsidRDefault="006B7A3C" w:rsidP="006B7A3C">
      <w:pPr>
        <w:rPr>
          <w:lang w:val="de-DE"/>
        </w:rPr>
      </w:pPr>
      <w:r w:rsidRPr="006B7A3C">
        <w:rPr>
          <w:lang w:val="de-DE"/>
        </w:rPr>
        <w:t xml:space="preserve">Da die EventHandler-Funktion, wie bereits beschrieben, über das onclick-Attribut ausgelöst wird, wird auch die Funktion selbst von der Syntax her anders geschrieben, und zwar als Standard JavaScript Funktion, die mit dem Schlüsselwort </w:t>
      </w:r>
      <w:r w:rsidRPr="006B7A3C">
        <w:rPr>
          <w:i/>
          <w:iCs/>
          <w:lang w:val="de-DE"/>
        </w:rPr>
        <w:t>function</w:t>
      </w:r>
      <w:r w:rsidRPr="006B7A3C">
        <w:rPr>
          <w:lang w:val="de-DE"/>
        </w:rPr>
        <w:t xml:space="preserve"> definiert wird,</w:t>
      </w:r>
      <w:r w:rsidRPr="006B7A3C">
        <w:rPr>
          <w:i/>
          <w:iCs/>
          <w:lang w:val="de-DE"/>
        </w:rPr>
        <w:t xml:space="preserve"> </w:t>
      </w:r>
      <w:r w:rsidRPr="006B7A3C">
        <w:rPr>
          <w:lang w:val="de-DE"/>
        </w:rPr>
        <w:t xml:space="preserve">gefolgt von dem Funktionsnamen „speichern()“. In der Funktion wird jedes Feld als Variable hinterlegt, in der auf das jeweilige Feld durch den querySelector über die Feldklasse auf das Feld zugegriffen wird. Der querySelector greift an sich auf das Objekt </w:t>
      </w:r>
      <w:r w:rsidRPr="006B7A3C">
        <w:rPr>
          <w:i/>
          <w:iCs/>
          <w:lang w:val="de-DE"/>
        </w:rPr>
        <w:t>value</w:t>
      </w:r>
      <w:r w:rsidRPr="006B7A3C">
        <w:rPr>
          <w:lang w:val="de-DE"/>
        </w:rPr>
        <w:t xml:space="preserve">, in dem der Wert des jeweiligen Feldes gespeichert wird. Im nächsten Schritt wird über das Objekt </w:t>
      </w:r>
      <w:r w:rsidRPr="006B7A3C">
        <w:rPr>
          <w:i/>
          <w:iCs/>
          <w:lang w:val="de-DE"/>
        </w:rPr>
        <w:t>localStorage</w:t>
      </w:r>
      <w:r w:rsidRPr="006B7A3C">
        <w:rPr>
          <w:lang w:val="de-DE"/>
        </w:rPr>
        <w:t xml:space="preserve"> die Funktion setItem() aufgerufen, die zwei Parameter übernimmt: den Klassennamen der </w:t>
      </w:r>
      <w:r w:rsidRPr="006B7A3C">
        <w:rPr>
          <w:lang w:val="de-DE"/>
        </w:rPr>
        <w:lastRenderedPageBreak/>
        <w:t>Komponente und die Variable, in der über den querySelector auf den Wert der jeweiligen (Eingabe</w:t>
      </w:r>
      <w:r w:rsidR="00C41FDD">
        <w:rPr>
          <w:lang w:val="de-DE"/>
        </w:rPr>
        <w:t>-</w:t>
      </w:r>
      <w:r w:rsidRPr="006B7A3C">
        <w:rPr>
          <w:lang w:val="de-DE"/>
        </w:rPr>
        <w:t>)Komponente zugegriffen wird:</w:t>
      </w:r>
    </w:p>
    <w:p w14:paraId="47D6458F" w14:textId="77777777" w:rsidR="00362B93" w:rsidRPr="006B7A3C" w:rsidRDefault="00362B93" w:rsidP="006B7A3C">
      <w:pPr>
        <w:rPr>
          <w:lang w:val="de-DE"/>
        </w:rPr>
      </w:pPr>
    </w:p>
    <w:p w14:paraId="2CF1C3B4" w14:textId="77777777" w:rsidR="006B7A3C" w:rsidRPr="00B551F0" w:rsidRDefault="006B7A3C" w:rsidP="006B7A3C">
      <w:pPr>
        <w:rPr>
          <w:sz w:val="22"/>
          <w:szCs w:val="18"/>
          <w:lang w:val="de-DE"/>
        </w:rPr>
      </w:pPr>
      <w:r w:rsidRPr="00B551F0">
        <w:rPr>
          <w:sz w:val="22"/>
          <w:szCs w:val="18"/>
          <w:lang w:val="de-DE"/>
        </w:rPr>
        <w:t>Abb. 12: Funktion zur browserseitigen Speicherung von Daten</w:t>
      </w:r>
    </w:p>
    <w:p w14:paraId="4B08A843" w14:textId="65B98E69" w:rsid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4BC91BFE" w14:textId="77777777" w:rsidR="00F218B9" w:rsidRPr="006B7A3C" w:rsidRDefault="00F218B9" w:rsidP="006B7A3C">
      <w:pPr>
        <w:rPr>
          <w:lang w:val="de-DE"/>
        </w:rPr>
      </w:pPr>
    </w:p>
    <w:p w14:paraId="262BEE0E" w14:textId="29623F2E" w:rsidR="006B7A3C" w:rsidRPr="006B7A3C" w:rsidRDefault="006B7A3C" w:rsidP="006B7A3C">
      <w:pPr>
        <w:rPr>
          <w:lang w:val="de-DE"/>
        </w:rPr>
      </w:pPr>
      <w:r w:rsidRPr="006B7A3C">
        <w:rPr>
          <w:lang w:val="de-DE"/>
        </w:rPr>
        <w:t xml:space="preserve">Die Eigenschaft </w:t>
      </w:r>
      <w:r w:rsidRPr="006B7A3C">
        <w:rPr>
          <w:i/>
          <w:iCs/>
          <w:lang w:val="de-DE"/>
        </w:rPr>
        <w:t xml:space="preserve">localStorage </w:t>
      </w:r>
      <w:r w:rsidRPr="006B7A3C">
        <w:rPr>
          <w:lang w:val="de-DE"/>
        </w:rPr>
        <w:t xml:space="preserve">dient der fortbestehenden Speicherung von </w:t>
      </w:r>
      <w:r w:rsidRPr="006B7A3C">
        <w:rPr>
          <w:i/>
          <w:iCs/>
          <w:lang w:val="de-DE"/>
        </w:rPr>
        <w:t>Strings</w:t>
      </w:r>
      <w:r w:rsidRPr="006B7A3C">
        <w:rPr>
          <w:lang w:val="de-DE"/>
        </w:rPr>
        <w:t xml:space="preserve">, weil Werte, die über dieses Objekt gespeichert wurden, nach Neuladen der Seite für den Benutzer immer noch verfügbar sind (Flanagan, 2020, S. 537), was die Arbeit mit den Daten in einer späteren Sitzung bzw. Session ermöglicht. Damit die Daten in der gleichen und in einer zukünftigen Sitzung von der </w:t>
      </w:r>
      <w:r w:rsidRPr="006B7A3C">
        <w:rPr>
          <w:i/>
          <w:iCs/>
          <w:lang w:val="de-DE"/>
        </w:rPr>
        <w:t xml:space="preserve">localStorage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jedes Eingabefeld aus der gleichen Übung als Variable an, in der </w:t>
      </w:r>
      <w:r w:rsidRPr="006B7A3C">
        <w:rPr>
          <w:i/>
          <w:iCs/>
          <w:lang w:val="de-DE"/>
        </w:rPr>
        <w:t xml:space="preserve">localStorage </w:t>
      </w:r>
      <w:r w:rsidRPr="006B7A3C">
        <w:rPr>
          <w:lang w:val="de-DE"/>
        </w:rPr>
        <w:t>durch die getItem-Funktion auf jedes Feld über seinen Klassenname zugreift. In dem nächsten Schritt sorgt eine if-Abzweigung dafür, dass, wenn in einem Feld ein Wert eingegeben worden ist, der Wert in das Feld geladen wird:</w:t>
      </w:r>
    </w:p>
    <w:p w14:paraId="6318737D" w14:textId="77777777" w:rsidR="00915DB8" w:rsidRDefault="00915DB8" w:rsidP="006B7A3C">
      <w:pPr>
        <w:rPr>
          <w:lang w:val="de-DE"/>
        </w:rPr>
      </w:pPr>
    </w:p>
    <w:p w14:paraId="159FA398" w14:textId="77777777" w:rsidR="00AB0CD0" w:rsidRDefault="00AB0CD0" w:rsidP="006B7A3C">
      <w:pPr>
        <w:rPr>
          <w:lang w:val="de-DE"/>
        </w:rPr>
      </w:pPr>
    </w:p>
    <w:p w14:paraId="2CD4F6D9" w14:textId="77777777" w:rsidR="00AB0CD0" w:rsidRDefault="00AB0CD0" w:rsidP="006B7A3C">
      <w:pPr>
        <w:rPr>
          <w:lang w:val="de-DE"/>
        </w:rPr>
      </w:pPr>
    </w:p>
    <w:p w14:paraId="2AD0E208" w14:textId="77777777" w:rsidR="00AB0CD0" w:rsidRDefault="00AB0CD0" w:rsidP="006B7A3C">
      <w:pPr>
        <w:rPr>
          <w:lang w:val="de-DE"/>
        </w:rPr>
      </w:pPr>
    </w:p>
    <w:p w14:paraId="76C4F79E" w14:textId="77777777" w:rsidR="00AB0CD0" w:rsidRDefault="00AB0CD0" w:rsidP="006B7A3C">
      <w:pPr>
        <w:rPr>
          <w:lang w:val="de-DE"/>
        </w:rPr>
      </w:pPr>
    </w:p>
    <w:p w14:paraId="5E690F1B" w14:textId="77777777" w:rsidR="00AB0CD0" w:rsidRDefault="00AB0CD0" w:rsidP="006B7A3C">
      <w:pPr>
        <w:rPr>
          <w:lang w:val="de-DE"/>
        </w:rPr>
      </w:pPr>
    </w:p>
    <w:p w14:paraId="53D0EA3C" w14:textId="77777777" w:rsidR="00AB0CD0" w:rsidRDefault="00AB0CD0" w:rsidP="006B7A3C">
      <w:pPr>
        <w:rPr>
          <w:lang w:val="de-DE"/>
        </w:rPr>
      </w:pPr>
    </w:p>
    <w:p w14:paraId="52F30670" w14:textId="77777777" w:rsidR="00AB0CD0" w:rsidRDefault="00AB0CD0" w:rsidP="006B7A3C">
      <w:pPr>
        <w:rPr>
          <w:lang w:val="de-DE"/>
        </w:rPr>
      </w:pPr>
    </w:p>
    <w:p w14:paraId="602068DF" w14:textId="77777777" w:rsidR="00AB0CD0" w:rsidRDefault="00AB0CD0" w:rsidP="006B7A3C">
      <w:pPr>
        <w:rPr>
          <w:lang w:val="de-DE"/>
        </w:rPr>
      </w:pPr>
    </w:p>
    <w:p w14:paraId="57CC532D" w14:textId="77777777" w:rsidR="00AB0CD0" w:rsidRPr="006B7A3C" w:rsidRDefault="00AB0CD0" w:rsidP="006B7A3C">
      <w:pPr>
        <w:rPr>
          <w:lang w:val="de-DE"/>
        </w:rPr>
      </w:pPr>
    </w:p>
    <w:p w14:paraId="10F794C8" w14:textId="051386EA" w:rsidR="00AB0CD0" w:rsidRPr="00C537BC" w:rsidRDefault="006B7A3C" w:rsidP="006B7A3C">
      <w:pPr>
        <w:rPr>
          <w:sz w:val="22"/>
          <w:szCs w:val="18"/>
          <w:lang w:val="de-DE"/>
        </w:rPr>
      </w:pPr>
      <w:r w:rsidRPr="00C537BC">
        <w:rPr>
          <w:sz w:val="22"/>
          <w:szCs w:val="18"/>
          <w:lang w:val="de-DE"/>
        </w:rPr>
        <w:lastRenderedPageBreak/>
        <w:t>Abb. 13: Abrufen von zuvor gespeicherten Werten</w:t>
      </w:r>
    </w:p>
    <w:p w14:paraId="09EA9DB9" w14:textId="77777777" w:rsidR="006B7A3C" w:rsidRP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1944C009" w14:textId="77777777" w:rsidR="006B7A3C" w:rsidRPr="006B7A3C" w:rsidRDefault="006B7A3C" w:rsidP="006B7A3C">
      <w:pPr>
        <w:rPr>
          <w:lang w:val="de-DE"/>
        </w:rPr>
      </w:pPr>
    </w:p>
    <w:p w14:paraId="0A58873A" w14:textId="77777777" w:rsidR="00BA32AD" w:rsidRDefault="006B7A3C" w:rsidP="006B7A3C">
      <w:pPr>
        <w:rPr>
          <w:lang w:val="de-DE"/>
        </w:rPr>
      </w:pPr>
      <w:r w:rsidRPr="006B7A3C">
        <w:rPr>
          <w:lang w:val="de-DE"/>
        </w:rPr>
        <w:t xml:space="preserve">Ähnlich zu der Elementenmanipulation kann die Forschungsfrage, ob benutzerdefinierte Daten sitzungsunabhängig in LexiCode gespeichert werden können, nur in der HC-Version von LexiCode positiv beantwortet werden. Da JavaScript eine breite Auswahl an Funktionen und Objekten bietet, konnte diese nützliche Anforderung mit relativ wenig Aufwand umgesetzt werden. </w:t>
      </w:r>
    </w:p>
    <w:p w14:paraId="01E71224" w14:textId="77777777" w:rsidR="00EF0EE8" w:rsidRDefault="006B7A3C" w:rsidP="006B7A3C">
      <w:pPr>
        <w:rPr>
          <w:lang w:val="de-DE"/>
        </w:rPr>
      </w:pPr>
      <w:r w:rsidRPr="006B7A3C">
        <w:rPr>
          <w:lang w:val="de-DE"/>
        </w:rPr>
        <w:t xml:space="preserve">Als LC/NC-Plattform ist auf Zoho so eine Funktion allerdings nicht vorhanden, was den Erwartungen vor der Entwicklung entspricht, da es davon ausgegangen ist, dass eher gängige programmiertechnische Funktionalitäten wie if-Abzweigungen in so einer LC/NC-Plattform zugänglich sind. Dementsprechend müssen bei der LC-Anwendung andere Methoden zur Speicherung von benutzerdefinierten Daten herangezogen werden, wie z. B. das Aufbauen einer Anwendungseigenen Backend-Lösung, also die Konstruktion einer eigenen Datenbank. </w:t>
      </w:r>
    </w:p>
    <w:p w14:paraId="7D87DD00" w14:textId="18FAE21D" w:rsidR="006B7A3C"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wenig weitere Argumente dafür, eine mit eigenem Backend ausgestattete Anwendung über Zoho Creator zu bauen. </w:t>
      </w:r>
    </w:p>
    <w:p w14:paraId="68AB463F" w14:textId="77777777" w:rsidR="00FA6A0D" w:rsidRDefault="00FA6A0D" w:rsidP="006B7A3C">
      <w:pPr>
        <w:rPr>
          <w:lang w:val="de-DE"/>
        </w:rPr>
      </w:pPr>
    </w:p>
    <w:p w14:paraId="282E1D93" w14:textId="77777777" w:rsidR="00FA6A0D" w:rsidRPr="006B7A3C" w:rsidRDefault="00FA6A0D" w:rsidP="006B7A3C">
      <w:pPr>
        <w:rPr>
          <w:lang w:val="de-DE"/>
        </w:rPr>
      </w:pPr>
    </w:p>
    <w:p w14:paraId="02C6776D" w14:textId="4D2FBA37" w:rsidR="00D415FB" w:rsidRDefault="00D415FB" w:rsidP="00D415FB">
      <w:pPr>
        <w:pStyle w:val="berschrift2"/>
        <w:numPr>
          <w:ilvl w:val="0"/>
          <w:numId w:val="0"/>
        </w:numPr>
      </w:pPr>
      <w:r>
        <w:lastRenderedPageBreak/>
        <w:t>4.</w:t>
      </w:r>
      <w:r w:rsidR="00057E0E">
        <w:t>6</w:t>
      </w:r>
      <w:r>
        <w:t xml:space="preserve"> Anforderungen außerhalb der  Forschungsfragen</w:t>
      </w:r>
    </w:p>
    <w:p w14:paraId="1F5BF808" w14:textId="77777777" w:rsidR="0061427F" w:rsidRDefault="00DE0AE9" w:rsidP="00DE0AE9">
      <w:pPr>
        <w:rPr>
          <w:lang w:val="de-DE"/>
        </w:rPr>
      </w:pPr>
      <w:r w:rsidRPr="00DE0AE9">
        <w:rPr>
          <w:lang w:val="de-DE"/>
        </w:rPr>
        <w:t xml:space="preserve">Abgesehen von den Anforderungen, auf die sich die Forschungsfragen fokussiert haben, lässt sich der Vergleich zwischen HC und LC/NC auch auf die Ebenen übertragen, die in der Spezifikation der Anforderungen formuliert wurden. </w:t>
      </w:r>
    </w:p>
    <w:p w14:paraId="4D796ED7" w14:textId="77777777" w:rsidR="00DB33FD" w:rsidRDefault="00DE0AE9" w:rsidP="00DE0AE9">
      <w:pPr>
        <w:rPr>
          <w:lang w:val="de-DE"/>
        </w:rPr>
      </w:pPr>
      <w:r w:rsidRPr="00DE0AE9">
        <w:rPr>
          <w:lang w:val="de-DE"/>
        </w:rPr>
        <w:t xml:space="preserve">Eine dieser Anforderungen, die technischen Anforderungen, verlangt die Verwendung eines Frameworks zur vereinfachten Entwicklung des Applikationsfrontends. Das Framework, das für diesen Zweck gewählt wurde, ist CSS-Bootstrap, weil dieses Framework erlaubt, gängige Komponenteneinstellungen wie Schriftgröße und -ausrichtung, Innen- und Außenabstände, Design von Buttons und ein responsives Design direkt als Klassennamen den Klassen der Komponenten zu vergeben, was damit den Aufwand beim Anlegen eigener entwicklerdefinierten Klassen spart. </w:t>
      </w:r>
    </w:p>
    <w:p w14:paraId="5076F60B" w14:textId="3C66C3FC" w:rsidR="00DE0AE9" w:rsidRPr="00DE0AE9" w:rsidRDefault="00DE0AE9" w:rsidP="00DE0AE9">
      <w:pPr>
        <w:rPr>
          <w:lang w:val="de-DE"/>
        </w:rPr>
      </w:pPr>
      <w:r w:rsidRPr="00DE0AE9">
        <w:rPr>
          <w:lang w:val="de-DE"/>
        </w:rPr>
        <w:t xml:space="preserve">Zwei Beispiele dafür sind u. a. bei jeder Teilaufgabe in Übung 1 des bereits vorgestellten Abschlusstests zu finden. Jedes Input-Feld besitzt die Bootstrap Klasse </w:t>
      </w:r>
      <w:r w:rsidRPr="00DE0AE9">
        <w:rPr>
          <w:i/>
          <w:iCs/>
          <w:lang w:val="de-DE"/>
        </w:rPr>
        <w:t>rounded</w:t>
      </w:r>
      <w:r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2030B959" w14:textId="77777777" w:rsidR="00DE0AE9" w:rsidRPr="008F1957" w:rsidRDefault="00DE0AE9" w:rsidP="00DE0AE9">
      <w:pPr>
        <w:rPr>
          <w:sz w:val="22"/>
          <w:szCs w:val="18"/>
          <w:lang w:val="de-DE"/>
        </w:rPr>
      </w:pPr>
      <w:r w:rsidRPr="008F1957">
        <w:rPr>
          <w:sz w:val="22"/>
          <w:szCs w:val="18"/>
          <w:lang w:val="de-DE"/>
        </w:rPr>
        <w:t>Abb. 14: Bootstrap Klasse für runde Ecken</w:t>
      </w:r>
    </w:p>
    <w:p w14:paraId="08435AFC" w14:textId="77777777" w:rsidR="00DE0AE9" w:rsidRPr="00DE0AE9" w:rsidRDefault="00DE0AE9" w:rsidP="00DE0AE9">
      <w:pPr>
        <w:rPr>
          <w:lang w:val="de-DE"/>
        </w:rPr>
      </w:pPr>
      <w:r w:rsidRPr="00DE0AE9">
        <w:rPr>
          <w:noProof/>
          <w:lang w:val="de-DE" w:eastAsia="de-DE"/>
        </w:rPr>
        <w:drawing>
          <wp:inline distT="0" distB="0" distL="0" distR="0" wp14:anchorId="1991A081" wp14:editId="02C74198">
            <wp:extent cx="5760720" cy="699135"/>
            <wp:effectExtent l="0" t="0" r="0"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760720" cy="699135"/>
                    </a:xfrm>
                    <a:prstGeom prst="rect">
                      <a:avLst/>
                    </a:prstGeom>
                  </pic:spPr>
                </pic:pic>
              </a:graphicData>
            </a:graphic>
          </wp:inline>
        </w:drawing>
      </w:r>
    </w:p>
    <w:p w14:paraId="56DC374A" w14:textId="77777777" w:rsidR="00DE0AE9" w:rsidRPr="00DE0AE9" w:rsidRDefault="00DE0AE9" w:rsidP="00DE0AE9">
      <w:pPr>
        <w:rPr>
          <w:lang w:val="de-DE"/>
        </w:rPr>
      </w:pPr>
    </w:p>
    <w:p w14:paraId="5941F9E2" w14:textId="77777777" w:rsidR="00DE0AE9" w:rsidRPr="00DE0AE9" w:rsidRDefault="00DE0AE9" w:rsidP="00DE0AE9">
      <w:pPr>
        <w:rPr>
          <w:lang w:val="de-DE"/>
        </w:rPr>
      </w:pPr>
      <w:r w:rsidRPr="00DE0AE9">
        <w:rPr>
          <w:lang w:val="de-DE"/>
        </w:rPr>
        <w:t xml:space="preserve">Button-Komponenten können auch mehrere Klassen bekommen. Der „Abgeben“ Button im gleichen Abschlusstest hat z. B. die Klasse </w:t>
      </w:r>
      <w:r w:rsidRPr="00DE0AE9">
        <w:rPr>
          <w:i/>
          <w:iCs/>
          <w:lang w:val="de-DE"/>
        </w:rPr>
        <w:t>btn</w:t>
      </w:r>
      <w:r w:rsidRPr="00DE0AE9">
        <w:rPr>
          <w:lang w:val="de-DE"/>
        </w:rPr>
        <w:t xml:space="preserve">, welche dem Button eine Standardhöhe, -breite und Innenabstand vergibt. Die zweite Bootstrap-Klasse, </w:t>
      </w:r>
      <w:r w:rsidRPr="00DE0AE9">
        <w:rPr>
          <w:i/>
          <w:iCs/>
          <w:lang w:val="de-DE"/>
        </w:rPr>
        <w:t>btn-primary</w:t>
      </w:r>
      <w:r w:rsidRPr="00DE0AE9">
        <w:rPr>
          <w:lang w:val="de-DE"/>
        </w:rPr>
        <w:t>, sorgt dafür, dass der Button eine Farbe bekommt, in diesem Fall die blaue Farbe</w:t>
      </w:r>
      <w:r w:rsidRPr="00DE0AE9">
        <w:rPr>
          <w:vertAlign w:val="superscript"/>
          <w:lang w:val="de-DE"/>
        </w:rPr>
        <w:footnoteReference w:id="13"/>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4"/>
      </w:r>
      <w:r w:rsidRPr="00DE0AE9">
        <w:rPr>
          <w:lang w:val="de-DE"/>
        </w:rPr>
        <w:t>:</w:t>
      </w:r>
    </w:p>
    <w:p w14:paraId="531C316F" w14:textId="77777777" w:rsidR="00DE0AE9" w:rsidRPr="00DE0AE9" w:rsidRDefault="00DE0AE9" w:rsidP="00DE0AE9">
      <w:pPr>
        <w:rPr>
          <w:lang w:val="de-DE"/>
        </w:rPr>
      </w:pPr>
    </w:p>
    <w:p w14:paraId="7BA16376" w14:textId="77777777" w:rsidR="00DE0AE9" w:rsidRPr="00DE42EB" w:rsidRDefault="00DE0AE9" w:rsidP="00DE0AE9">
      <w:pPr>
        <w:rPr>
          <w:sz w:val="22"/>
          <w:szCs w:val="18"/>
          <w:lang w:val="de-DE"/>
        </w:rPr>
      </w:pPr>
      <w:r w:rsidRPr="00DE42EB">
        <w:rPr>
          <w:sz w:val="22"/>
          <w:szCs w:val="18"/>
          <w:lang w:val="de-DE"/>
        </w:rPr>
        <w:t>Abb. 16: Bootstrap-Klassen für Buttons</w:t>
      </w:r>
    </w:p>
    <w:p w14:paraId="0CBF508A" w14:textId="1F463513" w:rsidR="00DE0AE9" w:rsidRPr="00DE0AE9"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22818445" w14:textId="5D31533A" w:rsidR="00DE0AE9" w:rsidRPr="00DE0AE9" w:rsidRDefault="00DE0AE9" w:rsidP="00DE0AE9">
      <w:pPr>
        <w:rPr>
          <w:lang w:val="de-DE"/>
        </w:rPr>
      </w:pPr>
      <w:r w:rsidRPr="00DE0AE9">
        <w:rPr>
          <w:lang w:val="de-DE"/>
        </w:rPr>
        <w:lastRenderedPageBreak/>
        <w:t>Die mit Abstand wichtigste Anpassung, die mittels Bootstrap vorgenommen werden kann, ist, eine Komponente responsiv zu programmieren. Dafür werden zusammenhängende Unterkomponenten oder auch Kindelemente von einem Container- oder auch Elternelement umgegeben. Als Beispiel kann das bereits behandelte Kontaktformular herangezogen werden. Bei der Standardbildschirmauflösung hat das Formular eine Breite von 600 Pixel und</w:t>
      </w:r>
      <w:r w:rsidR="00EB30FC">
        <w:rPr>
          <w:lang w:val="de-DE"/>
        </w:rPr>
        <w:t xml:space="preserve"> </w:t>
      </w:r>
      <w:r w:rsidR="0033124B">
        <w:rPr>
          <w:lang w:val="de-DE"/>
        </w:rPr>
        <w:t>wird</w:t>
      </w:r>
      <w:r w:rsidR="00EB30FC">
        <w:rPr>
          <w:lang w:val="de-DE"/>
        </w:rPr>
        <w:t xml:space="preserve"> über die </w:t>
      </w:r>
      <w:r w:rsidR="00EB30FC" w:rsidRPr="00DE0AE9">
        <w:rPr>
          <w:lang w:val="de-DE"/>
        </w:rPr>
        <w:t>Eigenschaft</w:t>
      </w:r>
      <w:r w:rsidRPr="00DE0AE9">
        <w:rPr>
          <w:lang w:val="de-DE"/>
        </w:rPr>
        <w:t xml:space="preserve"> </w:t>
      </w:r>
      <w:r w:rsidR="00EB30FC" w:rsidRPr="00DE0AE9">
        <w:rPr>
          <w:lang w:val="de-DE"/>
        </w:rPr>
        <w:t xml:space="preserve">„margin: auto“ </w:t>
      </w:r>
      <w:r w:rsidRPr="00DE0AE9">
        <w:rPr>
          <w:lang w:val="de-DE"/>
        </w:rPr>
        <w:t>mittig auf dem Display</w:t>
      </w:r>
      <w:r w:rsidR="0033124B">
        <w:rPr>
          <w:lang w:val="de-DE"/>
        </w:rPr>
        <w:t xml:space="preserve"> platziet</w:t>
      </w:r>
      <w:r w:rsidRPr="00DE0AE9">
        <w:rPr>
          <w:lang w:val="de-DE"/>
        </w:rPr>
        <w:t>. Damit der Container des Formulars, das</w:t>
      </w:r>
      <w:r w:rsidR="005A5780">
        <w:rPr>
          <w:lang w:val="de-DE"/>
        </w:rPr>
        <w:t xml:space="preserve"> ein</w:t>
      </w:r>
      <w:r w:rsidRPr="00DE0AE9">
        <w:rPr>
          <w:lang w:val="de-DE"/>
        </w:rPr>
        <w:t xml:space="preserve"> umgebende</w:t>
      </w:r>
      <w:r w:rsidR="005A5780">
        <w:rPr>
          <w:lang w:val="de-DE"/>
        </w:rPr>
        <w:t>s</w:t>
      </w:r>
      <w:r w:rsidRPr="00DE0AE9">
        <w:rPr>
          <w:lang w:val="de-DE"/>
        </w:rPr>
        <w:t xml:space="preserve"> </w:t>
      </w:r>
      <w:r w:rsidRPr="00DE0AE9">
        <w:rPr>
          <w:i/>
          <w:iCs/>
          <w:lang w:val="de-DE"/>
        </w:rPr>
        <w:t>&lt;div&gt;</w:t>
      </w:r>
      <w:r w:rsidRPr="00DE0AE9">
        <w:rPr>
          <w:lang w:val="de-DE"/>
        </w:rPr>
        <w:t>-Element</w:t>
      </w:r>
      <w:r w:rsidR="005A5780">
        <w:rPr>
          <w:lang w:val="de-DE"/>
        </w:rPr>
        <w:t xml:space="preserve"> ist</w:t>
      </w:r>
      <w:r w:rsidRPr="00DE0AE9">
        <w:rPr>
          <w:lang w:val="de-DE"/>
        </w:rPr>
        <w:t xml:space="preserve">, responsiv wird, wird ihm die Bootstrap Klasse </w:t>
      </w:r>
      <w:r w:rsidRPr="00DE0AE9">
        <w:rPr>
          <w:i/>
          <w:iCs/>
          <w:lang w:val="de-DE"/>
        </w:rPr>
        <w:t xml:space="preserve">container </w:t>
      </w:r>
      <w:r w:rsidRPr="00DE0AE9">
        <w:rPr>
          <w:lang w:val="de-DE"/>
        </w:rPr>
        <w:t>zugewiesen:</w:t>
      </w:r>
    </w:p>
    <w:p w14:paraId="5DBBFF24" w14:textId="77777777" w:rsidR="00DE0AE9" w:rsidRPr="00DE0AE9" w:rsidRDefault="00DE0AE9" w:rsidP="00DE0AE9">
      <w:pPr>
        <w:rPr>
          <w:lang w:val="de-DE"/>
        </w:rPr>
      </w:pPr>
    </w:p>
    <w:p w14:paraId="4CDB6A93" w14:textId="4C48D0F2" w:rsidR="006C79B6" w:rsidRPr="001C5764" w:rsidRDefault="00DE0AE9" w:rsidP="00DE0AE9">
      <w:pPr>
        <w:rPr>
          <w:sz w:val="22"/>
          <w:szCs w:val="18"/>
          <w:lang w:val="de-DE"/>
        </w:rPr>
      </w:pPr>
      <w:r w:rsidRPr="001C5764">
        <w:rPr>
          <w:sz w:val="22"/>
          <w:szCs w:val="18"/>
          <w:lang w:val="de-DE"/>
        </w:rPr>
        <w:t>Abb. 17: Responsiver Bootstrap-Container</w:t>
      </w:r>
    </w:p>
    <w:p w14:paraId="1E1FC622" w14:textId="4096B8B5" w:rsidR="00DE0AE9" w:rsidRDefault="00DE0AE9" w:rsidP="006C79B6">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2DF84CEF" w14:textId="77777777" w:rsidR="006C79B6" w:rsidRPr="00DE0AE9" w:rsidRDefault="006C79B6" w:rsidP="006C79B6">
      <w:pPr>
        <w:jc w:val="center"/>
        <w:rPr>
          <w:lang w:val="de-DE"/>
        </w:rPr>
      </w:pPr>
    </w:p>
    <w:p w14:paraId="455FF3FB" w14:textId="77777777" w:rsidR="007A6B48" w:rsidRDefault="00DE0AE9" w:rsidP="00DE0AE9">
      <w:pPr>
        <w:rPr>
          <w:lang w:val="de-DE"/>
        </w:rPr>
      </w:pPr>
      <w:r w:rsidRPr="00DE0AE9">
        <w:rPr>
          <w:lang w:val="de-DE"/>
        </w:rPr>
        <w:t>Bei der Standard Desktop-Browser Bildschirmbreite von über 1700 Pixel steht das Formular, wie beschrieben, mittig auf de</w:t>
      </w:r>
      <w:r w:rsidR="00151C20">
        <w:rPr>
          <w:lang w:val="de-DE"/>
        </w:rPr>
        <w:t>m</w:t>
      </w:r>
      <w:r w:rsidRPr="00DE0AE9">
        <w:rPr>
          <w:lang w:val="de-DE"/>
        </w:rPr>
        <w:t xml:space="preserve"> </w:t>
      </w:r>
      <w:r w:rsidR="00151C20">
        <w:rPr>
          <w:lang w:val="de-DE"/>
        </w:rPr>
        <w:t>Display</w:t>
      </w:r>
      <w:r w:rsidRPr="00DE0AE9">
        <w:rPr>
          <w:lang w:val="de-DE"/>
        </w:rPr>
        <w:t>, mit viel Abstand zu der linken und zu der rechten Bildschirmkante. Wenn die Bildschirmbreite reduziert wird, passt sich der Container des Formulars unabhängig von der Bildschirmbreite so an, dass ein gewisse</w:t>
      </w:r>
      <w:r w:rsidR="00D50799">
        <w:rPr>
          <w:lang w:val="de-DE"/>
        </w:rPr>
        <w:t>r</w:t>
      </w:r>
      <w:r w:rsidRPr="00DE0AE9">
        <w:rPr>
          <w:lang w:val="de-DE"/>
        </w:rPr>
        <w:t xml:space="preserve"> Außenabstand zwischen dem linken Formularrahmen und der linken Browserfensterkante bleibt. Das gleiche gilt für den rechten Rand und die Rechte Browserkante. </w:t>
      </w:r>
    </w:p>
    <w:p w14:paraId="4400C704" w14:textId="7B56A0B3" w:rsidR="00DE0AE9" w:rsidRPr="00DE0AE9" w:rsidRDefault="00DE0AE9" w:rsidP="00DE0AE9">
      <w:pPr>
        <w:rPr>
          <w:lang w:val="de-DE"/>
        </w:rPr>
      </w:pPr>
      <w:r w:rsidRPr="00DE0AE9">
        <w:rPr>
          <w:lang w:val="de-DE"/>
        </w:rPr>
        <w:t>Bootstrap sorgt auch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5"/>
      </w:r>
      <w:r w:rsidRPr="00DE0AE9">
        <w:rPr>
          <w:lang w:val="de-DE"/>
        </w:rPr>
        <w:t>, eine Bildschirmbreite, die geringer als die für das Formular festgelegte Breite von 600 Pixel ist. Das zweite Beispiel zeigt die Responsivität bei einer noch geringeren Bildschirmbreite von 350 Pixel, auf welche das responsive Formular sich ebenfalls geeignet anpasst</w:t>
      </w:r>
      <w:r w:rsidRPr="00DE0AE9">
        <w:rPr>
          <w:vertAlign w:val="superscript"/>
          <w:lang w:val="de-DE"/>
        </w:rPr>
        <w:footnoteReference w:id="16"/>
      </w:r>
      <w:r w:rsidRPr="00DE0AE9">
        <w:rPr>
          <w:lang w:val="de-DE"/>
        </w:rPr>
        <w:t>. In den im Anhang gezeigten Beispielen wurde die Entwicklerkonsole von Google Chrome geöffnet, weil dadurch die Bildschirmbreite der eigentlichen Seite reduziert werden kann.</w:t>
      </w:r>
    </w:p>
    <w:p w14:paraId="6CDFB4EC" w14:textId="50B255A9" w:rsidR="00DE0AE9" w:rsidRPr="00DE0AE9" w:rsidRDefault="00DE0AE9" w:rsidP="00DE0AE9">
      <w:pPr>
        <w:rPr>
          <w:lang w:val="de-DE"/>
        </w:rPr>
      </w:pPr>
      <w:r w:rsidRPr="00DE0AE9">
        <w:rPr>
          <w:lang w:val="de-DE"/>
        </w:rPr>
        <w:t xml:space="preserve">Da das Kontaktformular auf Zoho Creator über die NC-Funktion gebaut und als vorgefertigter Baustein angelegt wurde, wird die Responsivität der Zoho Anwendung anhand des Abschlusstests geprüft. Zum Prüfzweck wird der Abschlusstest verwendet, weil dieser auch in dem Creator über Bootstrap gebaut wurde. Das </w:t>
      </w:r>
      <w:r w:rsidRPr="00DE0AE9">
        <w:rPr>
          <w:lang w:val="de-DE"/>
        </w:rPr>
        <w:lastRenderedPageBreak/>
        <w:t xml:space="preserve">Ergebnis </w:t>
      </w:r>
      <w:r w:rsidR="0045753E">
        <w:rPr>
          <w:lang w:val="de-DE"/>
        </w:rPr>
        <w:t>deutet darauf hin</w:t>
      </w:r>
      <w:r w:rsidRPr="00DE0AE9">
        <w:rPr>
          <w:lang w:val="de-DE"/>
        </w:rPr>
        <w:t>, dass auch der LC-Abschlusstest in Zoho sich an einer reduzierten Bildschirmbreite anpasst</w:t>
      </w:r>
      <w:r w:rsidRPr="00DE0AE9">
        <w:rPr>
          <w:vertAlign w:val="superscript"/>
          <w:lang w:val="de-DE"/>
        </w:rPr>
        <w:footnoteReference w:id="17"/>
      </w:r>
      <w:r w:rsidRPr="00DE0AE9">
        <w:rPr>
          <w:lang w:val="de-DE"/>
        </w:rPr>
        <w:t>.</w:t>
      </w:r>
    </w:p>
    <w:p w14:paraId="5D2CC515" w14:textId="469F1248" w:rsidR="00DE0AE9" w:rsidRPr="00DE0AE9" w:rsidRDefault="00DE0AE9" w:rsidP="00DE0AE9">
      <w:pPr>
        <w:rPr>
          <w:lang w:val="de-DE"/>
        </w:rPr>
      </w:pPr>
      <w:r w:rsidRPr="00DE0AE9">
        <w:rPr>
          <w:lang w:val="de-DE"/>
        </w:rPr>
        <w:t xml:space="preserve">Im Sinne der Verwendung von Bootstrap und die Werkzeuge dieses Frameworks zur Vereinfachung und Beschleunigung des Entwicklungsprozesses, konnte Zoho Creator innerhalb dieser Forschung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Zoho kompatibel ist. Diese</w:t>
      </w:r>
      <w:r w:rsidR="008B0E46">
        <w:rPr>
          <w:lang w:val="de-DE"/>
        </w:rPr>
        <w:t xml:space="preserve">s unerwartete Ergebnis </w:t>
      </w:r>
      <w:r w:rsidRPr="00DE0AE9">
        <w:rPr>
          <w:lang w:val="de-DE"/>
        </w:rPr>
        <w:t xml:space="preserve">spricht für die Entwicklung mittels Zoho, weil auf dieser Plattform die Entwicklung nicht nur durch vorgefertigte Bausteine, sondern auch durch die Verwendung des Frontend-Frameworks Bootstrap schneller durchlaufen kann. </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Die Unterschiede in der Anzahl der Codezeilen, die für die Entwicklung der HC- und der LC/NC-Version von LexiCode geschrieben wurde, führen dazu, dass beide Versionen der Anwendung unterschiedlich hohe Testkosten in Anspruch nehmen werden. Für die in den bisher behandelten Bereichen von LexiCode wurden für die HC-Version der Anwendung 1435 Zeilen Code gezählt, die mit dem Faktor 0,05 multipliziert wurden, um 71,75 Solltestfälle zu erhalten. Der Faktor stellt das Verhältnis der 5000 Solltestfälle, die laut Sneed und Jungmayr pro 100.000 Zeilen Code anfallen, da 5000/100.000 = 0,05 ergibt. Die im Anhang ausgewiesenen Werte der Aufwandsberechnung für die HC-Version von LexiCode ergeben den folgenden Aufwand</w:t>
      </w:r>
      <w:r w:rsidRPr="00000639">
        <w:rPr>
          <w:vertAlign w:val="superscript"/>
          <w:lang w:val="de-DE"/>
        </w:rPr>
        <w:footnoteReference w:id="18"/>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19C65417" w14:textId="7439A7B9" w:rsidR="00000639" w:rsidRDefault="00000639" w:rsidP="00000639">
      <w:pPr>
        <w:rPr>
          <w:lang w:val="de-DE"/>
        </w:rPr>
      </w:pPr>
      <w:r w:rsidRPr="00000639">
        <w:rPr>
          <w:lang w:val="de-DE"/>
        </w:rPr>
        <w:t>Für die Schadensermittlung wird von 8,61 Fehlern nach der Auslieferung der Anwendung ausgegangen. Für die Ermittlung dieser Zahl wird angenommen, dass pro 100 Zeilen Code 6 Fehler auftreten werden, und es wird die Gesamtzahl von 1435 Codezeilen der HC-Version von LexiCode berücksichtigt. Die Schadenser</w:t>
      </w:r>
      <w:r w:rsidRPr="00000639">
        <w:rPr>
          <w:lang w:val="de-DE"/>
        </w:rPr>
        <w:lastRenderedPageBreak/>
        <w:t>mittlung liefert als Ergebnis einen wahrscheinlichen Schaden von 3.871 €</w:t>
      </w:r>
      <w:r w:rsidRPr="00000639">
        <w:rPr>
          <w:vertAlign w:val="superscript"/>
          <w:lang w:val="de-DE"/>
        </w:rPr>
        <w:footnoteReference w:id="19"/>
      </w:r>
      <w:r w:rsidRPr="00000639">
        <w:rPr>
          <w:lang w:val="de-DE"/>
        </w:rPr>
        <w:t>, wenn bei einer Ausfallquote von 10 % 0,861 Fehler (8,61 x 0,1 = 0,861) und bei einer Ausfallquote von 50% 4,3 Fehler auftreten (8,61 x 0,5 = 4,3). Der Entwicklerpersonentag wird anders als bei Sneed und Jungmayr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2930A9F1" w14:textId="77777777" w:rsidR="000E2FBA" w:rsidRPr="00000639" w:rsidRDefault="000E2FBA" w:rsidP="00000639">
      <w:pPr>
        <w:rPr>
          <w:lang w:val="de-DE"/>
        </w:rPr>
      </w:pP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Das ROI für die HC-Version von LexiCode berechnet sich wie folgt:</w:t>
      </w:r>
    </w:p>
    <w:p w14:paraId="1B15FDBE" w14:textId="77777777" w:rsidR="00000639" w:rsidRPr="00000639" w:rsidRDefault="00000639" w:rsidP="00000639">
      <w:pPr>
        <w:rPr>
          <w:lang w:val="de-DE"/>
        </w:rPr>
      </w:pPr>
    </w:p>
    <w:p w14:paraId="35B40F48" w14:textId="77777777" w:rsidR="00000639" w:rsidRPr="00000639" w:rsidRDefault="00000639" w:rsidP="00775D80">
      <w:pPr>
        <w:jc w:val="center"/>
        <w:rPr>
          <w:lang w:val="de-DE"/>
        </w:rPr>
      </w:pPr>
      <w:r w:rsidRPr="00000639">
        <w:rPr>
          <w:lang w:val="de-DE"/>
        </w:rPr>
        <w:t>ROI = (5.593 - 1.291,5) / 1.291,5 = 3,33.</w:t>
      </w:r>
    </w:p>
    <w:p w14:paraId="57BB0BE8" w14:textId="77777777" w:rsidR="00000639" w:rsidRPr="00000639" w:rsidRDefault="00000639" w:rsidP="00000639">
      <w:pPr>
        <w:rPr>
          <w:lang w:val="de-DE"/>
        </w:rPr>
      </w:pPr>
    </w:p>
    <w:p w14:paraId="3DC49973" w14:textId="77777777" w:rsidR="00000639" w:rsidRPr="00000639" w:rsidRDefault="00000639" w:rsidP="00000639">
      <w:pPr>
        <w:rPr>
          <w:lang w:val="de-DE"/>
        </w:rPr>
      </w:pPr>
      <w:r w:rsidRPr="00000639">
        <w:rPr>
          <w:lang w:val="de-DE"/>
        </w:rPr>
        <w:t>Für die LC/NC-Version von LexiCode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0"/>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E436070" w14:textId="77777777" w:rsidR="00000639" w:rsidRPr="00000639" w:rsidRDefault="00000639" w:rsidP="009F73D0">
      <w:pPr>
        <w:jc w:val="center"/>
        <w:rPr>
          <w:lang w:val="de-DE"/>
        </w:rPr>
      </w:pPr>
      <w:r w:rsidRPr="00000639">
        <w:rPr>
          <w:lang w:val="de-DE"/>
        </w:rPr>
        <w:t>Aufwand ≈ 8,51 Personentage</w:t>
      </w:r>
    </w:p>
    <w:p w14:paraId="39D78886" w14:textId="77777777" w:rsidR="00000639" w:rsidRPr="00000639" w:rsidRDefault="00000639" w:rsidP="00000639">
      <w:pPr>
        <w:rPr>
          <w:lang w:val="de-DE"/>
        </w:rPr>
      </w:pPr>
    </w:p>
    <w:p w14:paraId="1C9D3C5F" w14:textId="77777777"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1"/>
      </w:r>
      <w:r w:rsidRPr="00000639">
        <w:rPr>
          <w:lang w:val="de-DE"/>
        </w:rPr>
        <w:t xml:space="preserve">, wenn bei einer Ausfallquote von 10% 0,89 </w:t>
      </w:r>
      <w:r w:rsidRPr="00000639">
        <w:rPr>
          <w:lang w:val="de-DE"/>
        </w:rPr>
        <w:lastRenderedPageBreak/>
        <w:t>Fehler (8,9 x 0,1 = 0,89) und bei einer Ausfallquote von 50% 4,45 (8,9 x 0,5 = 4,45) Fehler auftreten. Auch hier gilt der gleiche Entwicklerpersonentag von 200 € und ergibt mit der erwarteten Fehleranzahl Fehlerbehebungskosten i. H. v. 1.780 € (200 x 8,9 = 1.780). Wenn diese mit dem wahrscheinlichen Schaden summiert werden, entsteht ein Einsparungspotenzial von 5.785 €. Der Testaufwand von 8,9 Personentagen ergibt mit den gleichen Testkosten von 150 € pro Person/pro Tag die folgenden Testkosten:</w:t>
      </w:r>
    </w:p>
    <w:p w14:paraId="5721CB1F" w14:textId="77777777" w:rsidR="00000639" w:rsidRPr="00000639" w:rsidRDefault="00000639" w:rsidP="00000639">
      <w:pPr>
        <w:rPr>
          <w:lang w:val="de-DE"/>
        </w:rPr>
      </w:pP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77777777" w:rsidR="00626C3D" w:rsidRDefault="00000639" w:rsidP="00000639">
      <w:pPr>
        <w:rPr>
          <w:lang w:val="de-DE"/>
        </w:rPr>
      </w:pPr>
      <w:r w:rsidRPr="00000639">
        <w:rPr>
          <w:lang w:val="de-DE"/>
        </w:rPr>
        <w:t xml:space="preserve">Einerseits hat die Schätzung nach dem Value-Driven Testing festgestellt, dass ausführliches Testen in der Entwicklungsphase von LexiCode wirtschaftlich berechtigt ist, weil bei beiden Versionen der Anwendung ein positiver ROI kalkuliert wurde. Außerdem ist dieser ROI höher als der Wert, den Sneed und Jungmayr in deren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6E9C2ECA" w14:textId="77777777" w:rsidR="00E8765C" w:rsidRDefault="00000639" w:rsidP="00000639">
      <w:pPr>
        <w:rPr>
          <w:lang w:val="de-DE"/>
        </w:rPr>
      </w:pPr>
      <w:r w:rsidRPr="00000639">
        <w:rPr>
          <w:lang w:val="de-DE"/>
        </w:rPr>
        <w:t xml:space="preserve">Andererseits hat die Schätzung für beide Versionen von LexiCode den gleichen ROI bekommen, was ein Kontrast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LexiCode aus insgesamt weniger Codezeilen bestehen wird, daher auch der Begriff „Low-Code/No-Code“. Die fehlende Dokumenten- und Verzeichnisstruktur, die bei der Vorstellung der inzeiligen Eingabefeldern angesprochen wurde, führt dazu, dass auf der Zoho-Anwendung viel Coderedundanz entsteht, weil sich wiederholender Code, wie z. B. die CSS-Einstellungen, nicht in einer separaten Datei abgelegt werden kann, aus der die Einstellungen in dem jeweiligen HTML-Snippet ausgelesen werden können. </w:t>
      </w:r>
    </w:p>
    <w:p w14:paraId="199E7ADE" w14:textId="77777777" w:rsidR="00670D59" w:rsidRDefault="00000639" w:rsidP="00000639">
      <w:pPr>
        <w:rPr>
          <w:lang w:val="de-DE"/>
        </w:rPr>
      </w:pPr>
      <w:r w:rsidRPr="00000639">
        <w:rPr>
          <w:lang w:val="de-DE"/>
        </w:rPr>
        <w:lastRenderedPageBreak/>
        <w:t xml:space="preserve">Obwohl manche Komponenten, wie z. B. das Kontaktformular oder die Sidebar-Navigation, komplett über NC programmiert wurden, ist die LC-Version von LexiCode insgesamt als Codebasis umfangreicher, und </w:t>
      </w:r>
      <w:r w:rsidR="00E82728" w:rsidRPr="00000639">
        <w:rPr>
          <w:lang w:val="de-DE"/>
        </w:rPr>
        <w:t>das,</w:t>
      </w:r>
      <w:r w:rsidRPr="00000639">
        <w:rPr>
          <w:lang w:val="de-DE"/>
        </w:rPr>
        <w:t xml:space="preserve"> obwohl die Sidebar-Navigation normalerweise auf jeder Seite der Anwendung vorhanden sein muss und ihre Umsetzung durch vorgefertigten Bausteinen mehrere Codezeilen gespart hat. </w:t>
      </w:r>
    </w:p>
    <w:p w14:paraId="26961EB4" w14:textId="1D67290C" w:rsidR="00000639" w:rsidRPr="00000639" w:rsidRDefault="00000639" w:rsidP="00000639">
      <w:pPr>
        <w:rPr>
          <w:lang w:val="de-DE"/>
        </w:rPr>
      </w:pPr>
      <w:r w:rsidRPr="00000639">
        <w:rPr>
          <w:lang w:val="de-DE"/>
        </w:rPr>
        <w:t xml:space="preserve">Wenn eine zukünftige Version von Zoho Creator die Dokumentenstruktur einer Entwicklungsumgebung für HC-Entwicklung unterstützt, dann können diese Coderedundanzen vermieden werden und das vorliegende Case Study würde, wie erwartet, eine geringere Codezeilenanzahl für die LC/NC-Version von LexiCode aufweisen. In der aktuellen Version von Zoho Creator wird die Anzahl der Codezeilen zwischen den beiden Anwendungsversionen möglicherweise größer und die Codebasis der HC-Anwendung doch wie erwartet größer, wenn noch weitere Komponenten und ein Backend Teil der Anforderungen werden.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6EB32EE8" w:rsidR="00DC5795"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LexiCode konnten die Anforderungen auf der HC-Version von LexiCode wie geplant umgesetzt werden. Das gewünschte minimalistische Design der Anwendungskomponenten, die Nutzerinteraktionen und deren Ergebnisse konnten nah an den Anforderungen ins Leben gerufen werden. </w:t>
      </w:r>
    </w:p>
    <w:p w14:paraId="2F2A5A3B" w14:textId="0C9BC0FE" w:rsidR="0008441A" w:rsidRPr="00517864"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4050A75C" w14:textId="28FF0BC1" w:rsidR="008E52D4" w:rsidRDefault="008E52D4" w:rsidP="008E52D4">
      <w:pPr>
        <w:pStyle w:val="berschrift2"/>
        <w:numPr>
          <w:ilvl w:val="0"/>
          <w:numId w:val="0"/>
        </w:numPr>
      </w:pPr>
      <w:r>
        <w:t>4.</w:t>
      </w:r>
      <w:r w:rsidR="00CF5961">
        <w:t>9</w:t>
      </w:r>
      <w:r>
        <w:t xml:space="preserve"> </w:t>
      </w:r>
      <w:r w:rsidR="00CF5961">
        <w:t>Die Ergebnisse auf dem magischen Viereck abbilden</w:t>
      </w:r>
    </w:p>
    <w:p w14:paraId="36B1C26B" w14:textId="1AC02B57" w:rsidR="00F6220E"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t>
      </w:r>
      <w:r w:rsidRPr="00F6220E">
        <w:rPr>
          <w:lang w:val="de-DE"/>
        </w:rPr>
        <w:lastRenderedPageBreak/>
        <w:t xml:space="preserve">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localStorage Eigenschaft des Browsers speichern </w:t>
      </w:r>
      <w:r w:rsidR="00C35AB9" w:rsidRPr="00F6220E">
        <w:rPr>
          <w:lang w:val="de-DE"/>
        </w:rPr>
        <w:t>lassen,</w:t>
      </w:r>
      <w:r w:rsidRPr="00F6220E">
        <w:rPr>
          <w:lang w:val="de-DE"/>
        </w:rPr>
        <w:t xml:space="preserve"> anstatt eine Anbindung an eine Datenbank zu benötigen. Somit erhält die HC-Version von Lexi</w:t>
      </w:r>
      <w:r w:rsidR="001D40D3">
        <w:rPr>
          <w:lang w:val="de-DE"/>
        </w:rPr>
        <w:t>C</w:t>
      </w:r>
      <w:r w:rsidRPr="00F6220E">
        <w:rPr>
          <w:lang w:val="de-DE"/>
        </w:rPr>
        <w:t>ode den Faktor „+1“ auf den Dimensionen der Qualität und der Flexibilität auf dem Viereck:</w:t>
      </w:r>
    </w:p>
    <w:p w14:paraId="7491CBAD" w14:textId="77777777" w:rsidR="00951201" w:rsidRPr="00F6220E" w:rsidRDefault="00951201" w:rsidP="00F6220E">
      <w:pPr>
        <w:rPr>
          <w:lang w:val="de-DE"/>
        </w:rPr>
      </w:pPr>
    </w:p>
    <w:p w14:paraId="5C7C45A1" w14:textId="77777777" w:rsidR="00F6220E" w:rsidRPr="00163849" w:rsidRDefault="00F6220E" w:rsidP="00F6220E">
      <w:pPr>
        <w:rPr>
          <w:sz w:val="22"/>
          <w:szCs w:val="18"/>
          <w:lang w:val="de-DE"/>
        </w:rPr>
      </w:pPr>
      <w:r w:rsidRPr="00163849">
        <w:rPr>
          <w:sz w:val="22"/>
          <w:szCs w:val="18"/>
          <w:lang w:val="de-DE"/>
        </w:rPr>
        <w:t>Abb. 18: Magisches Viereck mit den Ergebnissen von LexiCode</w:t>
      </w:r>
    </w:p>
    <w:p w14:paraId="473ABCB4" w14:textId="4FDEAF45" w:rsidR="00F6220E" w:rsidRPr="00F6220E" w:rsidRDefault="00F6220E" w:rsidP="00F6220E">
      <w:pPr>
        <w:rPr>
          <w:lang w:val="de-DE"/>
        </w:rPr>
      </w:pPr>
      <w:r w:rsidRPr="00F6220E">
        <w:rPr>
          <w:noProof/>
          <w:lang w:val="de-DE"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59D9769A" w14:textId="0E64F363" w:rsidR="00DA4244" w:rsidRDefault="00DA4244" w:rsidP="00DA4244">
      <w:pPr>
        <w:pStyle w:val="berschrift2"/>
        <w:numPr>
          <w:ilvl w:val="0"/>
          <w:numId w:val="0"/>
        </w:numPr>
      </w:pPr>
      <w:r>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So eine Funktionalität lässt sich über die HC-Anwendung aber nicht über die LC/NC-Anwendung umsetzen. Obwohl Hyperlinks eine der Grundeigenschaften von HMTL ist, werden sie vom Zoho Creator nicht unterstützt.</w:t>
      </w:r>
    </w:p>
    <w:p w14:paraId="7A996917" w14:textId="77777777" w:rsidR="00F948FB" w:rsidRPr="00F948FB" w:rsidRDefault="00F948FB" w:rsidP="00F948FB">
      <w:pPr>
        <w:rPr>
          <w:b/>
          <w:lang w:val="de-DE"/>
        </w:rPr>
      </w:pPr>
      <w:r w:rsidRPr="00F948FB">
        <w:rPr>
          <w:b/>
          <w:lang w:val="de-DE"/>
        </w:rPr>
        <w:lastRenderedPageBreak/>
        <w:t>Eine Manipulation der Seitenelemente und –komponenten, um mehr Nutzereffekte zu erreichen</w:t>
      </w:r>
    </w:p>
    <w:p w14:paraId="6A6185B9" w14:textId="77777777" w:rsidR="00F948FB" w:rsidRPr="00F948FB" w:rsidRDefault="00F948FB" w:rsidP="00F948FB">
      <w:pPr>
        <w:rPr>
          <w:lang w:val="de-DE"/>
        </w:rPr>
      </w:pPr>
      <w:r w:rsidRPr="00F948FB">
        <w:rPr>
          <w:lang w:val="de-DE"/>
        </w:rPr>
        <w:t>Über die HC-Entwicklung und noch genauer gesagt, die DOM-Manipulation von JavaScript, kann die Grundlage für solche Effekte programmiert werden. Die Standardfunktionen von Zoho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Die HC-Entwicklung bietet mehr Möglichkeiten zur Gestaltung eines Webformulars mit Eigenschaften wie Randfarbe, Innen- und Außenabstände und Platzierung auf der Seite. Die Option des Zoho Creators,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Einbau inzeiliger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Pr="00F948FB" w:rsidRDefault="00F948FB" w:rsidP="00F948FB">
      <w:pPr>
        <w:rPr>
          <w:lang w:val="de-DE"/>
        </w:rPr>
      </w:pPr>
      <w:r w:rsidRPr="00F948FB">
        <w:rPr>
          <w:lang w:val="de-DE"/>
        </w:rPr>
        <w:t>Auch bei dieser Anforderung ist eine Lösung nur über die HC-Version von LexiCode möglich. Die Standardfunktionen von dem Zoho Creator können diese Anforderungen nicht verwirklichen lassen, was den Einsatz von Workarounds erfordert.</w:t>
      </w:r>
    </w:p>
    <w:p w14:paraId="4DEE31B0" w14:textId="1D558664" w:rsidR="005C0E2D" w:rsidRDefault="005C0E2D" w:rsidP="005C0E2D">
      <w:pPr>
        <w:pStyle w:val="berschrift2"/>
        <w:numPr>
          <w:ilvl w:val="0"/>
          <w:numId w:val="0"/>
        </w:numPr>
      </w:pPr>
      <w:r>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Frontends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 xml:space="preserve">Darüber hinaus hat die LC-Entwicklung und, konkret formuliert, Zoho Creator, Einschränkungen im Bereich der Funktionslogik ergeben, da die Plattform nicht genug eigene Funktionen für die Implementierung gängiger Anforderungen anzubieten scheint, was den Entwicklungsprozess verlängern und erschweren kann, </w:t>
      </w:r>
      <w:r w:rsidRPr="00306A5F">
        <w:rPr>
          <w:lang w:val="de-DE"/>
        </w:rPr>
        <w:lastRenderedPageBreak/>
        <w:t xml:space="preserve">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LexiCode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t>Die bei der Umsetzung der LC-Version von LexiCode festgestellten Funktionsmängel sind, laut den Ergebnissen der Forschung, für Zoho Creator spezifisch. Da die Auswahl der LC-Plattform auf der eigenen Beschreibung von Zoho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erwähnen. Wenn eine Anforderung über Zoho Creator in Kombination mit anderen Werkzeugen implementiert worden ist, hat Zoho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LexiCode ungefähr die gleiche Menge an Code beinhalten, weil für die LC-Anwendung viel Code überhaupt verwendet wurde. Da der Programmcode für das Aussehen der Komponenten, der für die HC-Version von LexiCode geschrieben wurde, unverändert für die LC-Version übernommen wurde, hat dies dazu geführt, dass beide Versionen der Anwendung eine nahezu gleiche Anzahl an Codezeilen haben. </w:t>
      </w:r>
    </w:p>
    <w:p w14:paraId="0A5DF867" w14:textId="77777777" w:rsidR="004547BD" w:rsidRPr="004547BD" w:rsidRDefault="004547BD" w:rsidP="004547BD">
      <w:pPr>
        <w:rPr>
          <w:lang w:val="de-DE"/>
        </w:rPr>
      </w:pPr>
      <w:r w:rsidRPr="004547BD">
        <w:rPr>
          <w:lang w:val="de-DE"/>
        </w:rPr>
        <w:t xml:space="preserve">Obwohl der Ansatz des Value-Driven Testings eine ungefähre Schätzung der Wirtschaftlichkeit hinter dem systematischen Testen von LexiCode vor der Veröffentlichung liefert, stellt sich die Frage, ob er für LexiCode ein geeigneter Analyseansatz ist, da er, zumindest in der Forschung von Sneed und Jungmayr, für die Kalkulation der Testwirtschaftlichkeit betrieblich eingesetzter Software verwendet wird, bei der von einem wirklichen wirtschaftlichen Schaden gesprochen werden </w:t>
      </w:r>
      <w:r w:rsidRPr="004547BD">
        <w:rPr>
          <w:lang w:val="de-DE"/>
        </w:rPr>
        <w:lastRenderedPageBreak/>
        <w:t>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Zoho nicht programmiert werden konnten, können weitere über die Integrationsmöglichkeiten andere Plattformen wie andere Entwicklungsumgebungen wie VSC oder </w:t>
      </w:r>
      <w:r w:rsidRPr="00EE4AEE">
        <w:rPr>
          <w:i/>
          <w:lang w:val="de-DE"/>
        </w:rPr>
        <w:t>Eclipse</w:t>
      </w:r>
      <w:r w:rsidRPr="00EE4AEE">
        <w:rPr>
          <w:lang w:val="de-DE"/>
        </w:rPr>
        <w:t xml:space="preserve"> oder HC-Programmiersprachen wie JavaScript oder Java, die die Funktionen unterstützen, die in Zoho fehlen, an die Zoho Anwendung angebunden werden. </w:t>
      </w:r>
    </w:p>
    <w:p w14:paraId="1E031963" w14:textId="1EDCFE47" w:rsidR="00EE4AEE" w:rsidRPr="00EE4AE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vorgefertigten Bausteine des Zoho Creators bzw., wenn eine andere Plattform als Zoho ausgewählt </w:t>
      </w:r>
      <w:r w:rsidR="00BD43D8" w:rsidRPr="00EE4AEE">
        <w:rPr>
          <w:lang w:val="de-DE"/>
        </w:rPr>
        <w:t>wird, die</w:t>
      </w:r>
      <w:r w:rsidRPr="00EE4AEE">
        <w:rPr>
          <w:lang w:val="de-DE"/>
        </w:rPr>
        <w:t xml:space="preserve"> vorgefertigten Bausteine der ausgewählten LC-Plattform verwendet werden. Im Falle von Zoho müssen </w:t>
      </w:r>
      <w:r w:rsidR="00BD43D8" w:rsidRPr="00EE4AEE">
        <w:rPr>
          <w:lang w:val="de-DE"/>
        </w:rPr>
        <w:t>entsprechend der Vorlagen</w:t>
      </w:r>
      <w:r w:rsidRPr="00EE4AEE">
        <w:rPr>
          <w:lang w:val="de-DE"/>
        </w:rPr>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t>
      </w:r>
      <w:r w:rsidR="002E0255" w:rsidRPr="002E0255">
        <w:rPr>
          <w:lang w:val="de-DE"/>
        </w:rPr>
        <w:lastRenderedPageBreak/>
        <w:t>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7AA8E6BC" w14:textId="77777777" w:rsidR="00FE18F1" w:rsidRPr="00FE18F1" w:rsidRDefault="00FE18F1" w:rsidP="00FE18F1"/>
    <w:p w14:paraId="2129BEF8" w14:textId="77777777" w:rsidR="00391FC1" w:rsidRPr="00391FC1" w:rsidRDefault="00391FC1" w:rsidP="00391FC1"/>
    <w:p w14:paraId="4CB445EE" w14:textId="77777777" w:rsidR="00A91AA0" w:rsidRPr="00A91AA0" w:rsidRDefault="00A91AA0" w:rsidP="00A91AA0"/>
    <w:p w14:paraId="281E5581" w14:textId="18E60E03" w:rsidR="005A19E7" w:rsidRDefault="005A19E7" w:rsidP="005A19E7">
      <w:pPr>
        <w:pStyle w:val="berschrift2"/>
        <w:numPr>
          <w:ilvl w:val="0"/>
          <w:numId w:val="0"/>
        </w:numPr>
      </w:pPr>
      <w:r>
        <w:t xml:space="preserve"> </w:t>
      </w:r>
    </w:p>
    <w:p w14:paraId="760A334F" w14:textId="77777777" w:rsidR="00C25D08" w:rsidRPr="00C25D08" w:rsidRDefault="00C25D08" w:rsidP="00C25D08"/>
    <w:p w14:paraId="4F30B33C" w14:textId="77777777" w:rsidR="00087C5D" w:rsidRPr="00460F20" w:rsidRDefault="00087C5D" w:rsidP="00460F20">
      <w:pPr>
        <w:rPr>
          <w:lang w:val="de-DE"/>
        </w:rPr>
      </w:pPr>
    </w:p>
    <w:p w14:paraId="000A3438" w14:textId="77777777" w:rsidR="00D84CAB" w:rsidRPr="00D84CAB" w:rsidRDefault="00D84CAB" w:rsidP="00D84CAB"/>
    <w:p w14:paraId="0FAF71B1" w14:textId="77777777" w:rsidR="000505A4" w:rsidRPr="000505A4" w:rsidRDefault="000505A4" w:rsidP="000505A4"/>
    <w:p w14:paraId="01AA7407" w14:textId="77777777" w:rsidR="00EF78DA" w:rsidRPr="00EF78DA" w:rsidRDefault="00EF78DA" w:rsidP="00EF78DA">
      <w:pPr>
        <w:rPr>
          <w:lang w:val="de-DE"/>
        </w:rPr>
      </w:pPr>
    </w:p>
    <w:p w14:paraId="441E3383" w14:textId="77777777" w:rsidR="00864DD0" w:rsidRPr="00DB0740" w:rsidRDefault="00864DD0" w:rsidP="00DB0740"/>
    <w:p w14:paraId="55FA03F0" w14:textId="77777777" w:rsidR="009A0E53" w:rsidRDefault="0086318F">
      <w:pPr>
        <w:pStyle w:val="berschrift1"/>
      </w:pPr>
      <w:bookmarkStart w:id="26" w:name="_Toc39492819"/>
      <w:bookmarkStart w:id="27" w:name="_Toc172896946"/>
      <w:r w:rsidRPr="007F2DF1">
        <w:lastRenderedPageBreak/>
        <w:t>Forschungsdesign</w:t>
      </w:r>
      <w:bookmarkEnd w:id="26"/>
      <w:bookmarkEnd w:id="27"/>
    </w:p>
    <w:p w14:paraId="7375F2BD" w14:textId="77777777" w:rsidR="009A0E53" w:rsidRDefault="00037D0B">
      <w:r w:rsidRPr="007F2DF1">
        <w:t xml:space="preserve">Allgemeine Bemerkungen </w:t>
      </w:r>
      <w:r w:rsidR="005E5667" w:rsidRPr="007F2DF1">
        <w:t xml:space="preserve">zu Forschungsdesign </w:t>
      </w:r>
      <w:r>
        <w:t>und -strategie</w:t>
      </w:r>
      <w:r w:rsidR="001C2A7F">
        <w:t>.</w:t>
      </w:r>
    </w:p>
    <w:p w14:paraId="0EEE33B9" w14:textId="77777777" w:rsidR="009A0E53" w:rsidRDefault="0086318F">
      <w:pPr>
        <w:pStyle w:val="berschrift2"/>
      </w:pPr>
      <w:bookmarkStart w:id="28" w:name="_Toc39492820"/>
      <w:bookmarkStart w:id="29" w:name="_Toc7595083"/>
      <w:bookmarkStart w:id="30" w:name="_Toc172896947"/>
      <w:r w:rsidRPr="007F2DF1">
        <w:t xml:space="preserve">Methodik </w:t>
      </w:r>
      <w:bookmarkEnd w:id="28"/>
      <w:bookmarkEnd w:id="29"/>
      <w:r w:rsidR="00523044">
        <w:t xml:space="preserve"> und</w:t>
      </w:r>
      <w:bookmarkStart w:id="31" w:name="_Toc7595084"/>
      <w:bookmarkStart w:id="32" w:name="_Toc39492821"/>
      <w:r w:rsidRPr="007F2DF1">
        <w:t xml:space="preserve"> Methoden</w:t>
      </w:r>
      <w:bookmarkEnd w:id="30"/>
      <w:bookmarkEnd w:id="31"/>
      <w:bookmarkEnd w:id="32"/>
    </w:p>
    <w:p w14:paraId="63430BCF" w14:textId="77777777" w:rsidR="009A0E53" w:rsidRDefault="0086318F">
      <w:r>
        <w:t xml:space="preserve">Paradigmen, Ansätze, </w:t>
      </w:r>
      <w:r w:rsidR="00910E73">
        <w:t>Methoden, .</w:t>
      </w:r>
      <w:r>
        <w:t xml:space="preserve">.. </w:t>
      </w:r>
    </w:p>
    <w:p w14:paraId="1E28E89B" w14:textId="77777777" w:rsidR="009A0E53" w:rsidRDefault="0086318F">
      <w:pPr>
        <w:pStyle w:val="berschrift2"/>
      </w:pPr>
      <w:bookmarkStart w:id="33" w:name="_Toc172896948"/>
      <w:r>
        <w:t>AI-Tools</w:t>
      </w:r>
      <w:bookmarkEnd w:id="33"/>
    </w:p>
    <w:p w14:paraId="22704512" w14:textId="77777777" w:rsidR="009A0E53" w:rsidRDefault="0086318F">
      <w:r>
        <w:t xml:space="preserve">Anmerkungen zum </w:t>
      </w:r>
      <w:r w:rsidRPr="001C2A7F">
        <w:t xml:space="preserve">Einsatz von KI-Tools für die Forschung </w:t>
      </w:r>
      <w:r>
        <w:t xml:space="preserve">oder das </w:t>
      </w:r>
      <w:r w:rsidRPr="001C2A7F">
        <w:t>Schreiben</w:t>
      </w:r>
      <w:r w:rsidR="00830ABA">
        <w:t>.</w:t>
      </w:r>
    </w:p>
    <w:p w14:paraId="4816974F" w14:textId="77777777" w:rsidR="009A0E53" w:rsidRDefault="0086318F">
      <w:pPr>
        <w:pStyle w:val="berschrift2"/>
      </w:pPr>
      <w:bookmarkStart w:id="34" w:name="_Toc7595085"/>
      <w:bookmarkStart w:id="35" w:name="_Toc39492822"/>
      <w:bookmarkStart w:id="36" w:name="_Toc172896949"/>
      <w:r w:rsidRPr="007F2DF1">
        <w:t>Grundgesamtheit und Stichproben</w:t>
      </w:r>
      <w:bookmarkEnd w:id="34"/>
      <w:bookmarkEnd w:id="35"/>
      <w:bookmarkEnd w:id="36"/>
    </w:p>
    <w:p w14:paraId="25B78E63" w14:textId="77777777" w:rsidR="009A0E53" w:rsidRDefault="0086318F">
      <w:r>
        <w:t xml:space="preserve">Schätzen Sie gegebenenfalls die angesprochene Population </w:t>
      </w:r>
      <w:r w:rsidR="00B50438">
        <w:t xml:space="preserve">und </w:t>
      </w:r>
      <w:r>
        <w:t>beschreiben Sie den Stichprobenumfang</w:t>
      </w:r>
      <w:r w:rsidR="00830ABA">
        <w:t>.</w:t>
      </w:r>
    </w:p>
    <w:p w14:paraId="0DDE39E5" w14:textId="77777777" w:rsidR="009A0E53" w:rsidRDefault="0086318F">
      <w:pPr>
        <w:pStyle w:val="berschrift2"/>
      </w:pPr>
      <w:bookmarkStart w:id="37" w:name="_Toc7595086"/>
      <w:bookmarkStart w:id="38" w:name="_Toc39492823"/>
      <w:bookmarkStart w:id="39" w:name="_Toc172896950"/>
      <w:r w:rsidRPr="007F2DF1">
        <w:t>Analyse</w:t>
      </w:r>
      <w:bookmarkEnd w:id="37"/>
      <w:bookmarkEnd w:id="38"/>
      <w:r w:rsidR="00523044">
        <w:t xml:space="preserve"> und Synthese</w:t>
      </w:r>
      <w:bookmarkEnd w:id="39"/>
    </w:p>
    <w:p w14:paraId="215FB613" w14:textId="77777777" w:rsidR="009A0E53" w:rsidRDefault="0086318F">
      <w:r>
        <w:t xml:space="preserve">Analysemethoden (z. B. statistische) und Verfahren zur </w:t>
      </w:r>
      <w:r w:rsidR="00B50438">
        <w:t xml:space="preserve">Synthese der </w:t>
      </w:r>
      <w:r>
        <w:t>Ergebnisse</w:t>
      </w:r>
      <w:r w:rsidR="00B50438">
        <w:t>, um neue Erkenntnisse zu gewinnen</w:t>
      </w:r>
      <w:r w:rsidR="00830ABA">
        <w:t>.</w:t>
      </w:r>
    </w:p>
    <w:p w14:paraId="6FD8ACFF" w14:textId="77777777" w:rsidR="009A0E53" w:rsidRDefault="0086318F">
      <w:pPr>
        <w:pStyle w:val="berschrift2"/>
      </w:pPr>
      <w:bookmarkStart w:id="40" w:name="_Toc7595087"/>
      <w:bookmarkStart w:id="41" w:name="_Toc39492824"/>
      <w:bookmarkStart w:id="42" w:name="_Toc172896951"/>
      <w:r w:rsidRPr="007F2DF1">
        <w:t>Gültigkeit und Verlässlichkeit</w:t>
      </w:r>
      <w:bookmarkEnd w:id="40"/>
      <w:bookmarkEnd w:id="41"/>
      <w:bookmarkEnd w:id="42"/>
    </w:p>
    <w:p w14:paraId="6671B862" w14:textId="77777777" w:rsidR="009A0E53" w:rsidRDefault="0086318F">
      <w:r>
        <w:t>Wie werden Korrektheit und Wiederholbarkeit sichergestellt</w:t>
      </w:r>
      <w:r w:rsidR="00830ABA">
        <w:t>?</w:t>
      </w:r>
    </w:p>
    <w:p w14:paraId="33BB6A48" w14:textId="77777777" w:rsidR="009A0E53" w:rsidRDefault="0086318F">
      <w:pPr>
        <w:pStyle w:val="berschrift2"/>
      </w:pPr>
      <w:bookmarkStart w:id="43" w:name="_Toc7595088"/>
      <w:bookmarkStart w:id="44" w:name="_Toc39492825"/>
      <w:bookmarkStart w:id="45" w:name="_Toc172896952"/>
      <w:r w:rsidRPr="007F2DF1">
        <w:t xml:space="preserve">Methodische </w:t>
      </w:r>
      <w:r w:rsidR="009C158B" w:rsidRPr="007F2DF1">
        <w:t>Zwänge</w:t>
      </w:r>
      <w:bookmarkEnd w:id="43"/>
      <w:bookmarkEnd w:id="44"/>
      <w:bookmarkEnd w:id="45"/>
    </w:p>
    <w:p w14:paraId="37E92E77" w14:textId="77777777" w:rsidR="009A0E53" w:rsidRDefault="0086318F">
      <w:r>
        <w:t>Bekannte Einschränkungen der gewählten Methodik oder Methode</w:t>
      </w:r>
      <w:r w:rsidR="00830ABA">
        <w:t>.</w:t>
      </w:r>
    </w:p>
    <w:p w14:paraId="4D46987E" w14:textId="77777777" w:rsidR="003800ED" w:rsidRDefault="003800ED" w:rsidP="00523044"/>
    <w:p w14:paraId="2854FD94" w14:textId="77777777" w:rsidR="003800ED" w:rsidRDefault="003800ED" w:rsidP="003800ED"/>
    <w:p w14:paraId="5F90EE81" w14:textId="77777777" w:rsidR="0025094F" w:rsidRDefault="0025094F" w:rsidP="0025094F"/>
    <w:p w14:paraId="561ABF9A" w14:textId="77777777" w:rsidR="009A0E53" w:rsidRDefault="0086318F">
      <w:pPr>
        <w:pStyle w:val="berschrift1"/>
      </w:pPr>
      <w:bookmarkStart w:id="46" w:name="_Toc39492827"/>
      <w:bookmarkStart w:id="47" w:name="_Toc172896954"/>
      <w:r w:rsidRPr="007F2DF1">
        <w:lastRenderedPageBreak/>
        <w:t xml:space="preserve">Ergebnisse </w:t>
      </w:r>
      <w:r w:rsidR="003156AD" w:rsidRPr="007F2DF1">
        <w:t xml:space="preserve">und </w:t>
      </w:r>
      <w:r w:rsidRPr="007F2DF1">
        <w:t>Diskussion</w:t>
      </w:r>
      <w:bookmarkEnd w:id="46"/>
      <w:bookmarkEnd w:id="47"/>
    </w:p>
    <w:p w14:paraId="5B3550A2" w14:textId="77777777" w:rsidR="009A0E53" w:rsidRDefault="0086318F">
      <w:r>
        <w:t xml:space="preserve">Allgemeine Bemerkungen oder </w:t>
      </w:r>
      <w:r w:rsidR="007C0302" w:rsidRPr="007F2DF1">
        <w:t xml:space="preserve">Überblick </w:t>
      </w:r>
      <w:r w:rsidR="00523044">
        <w:t xml:space="preserve">über die </w:t>
      </w:r>
      <w:r w:rsidR="007C0302" w:rsidRPr="007F2DF1">
        <w:t>Kapitelstruktur</w:t>
      </w:r>
    </w:p>
    <w:p w14:paraId="276340F4" w14:textId="77777777" w:rsidR="009A0E53" w:rsidRDefault="0086318F">
      <w:pPr>
        <w:pStyle w:val="berschrift2"/>
      </w:pPr>
      <w:bookmarkStart w:id="48" w:name="_Toc172896955"/>
      <w:r>
        <w:t>Primäre Daten</w:t>
      </w:r>
      <w:bookmarkEnd w:id="48"/>
    </w:p>
    <w:p w14:paraId="25BF8BE9" w14:textId="77777777" w:rsidR="009A0E53" w:rsidRDefault="0086318F">
      <w:r>
        <w:t xml:space="preserve">Präsentation, Erklärung und Interpretation der gesammelten </w:t>
      </w:r>
      <w:r w:rsidR="00A306F5">
        <w:t xml:space="preserve">Daten </w:t>
      </w:r>
    </w:p>
    <w:p w14:paraId="4067371F" w14:textId="77777777" w:rsidR="009A0E53" w:rsidRDefault="0086318F">
      <w:pPr>
        <w:pStyle w:val="berschrift2"/>
      </w:pPr>
      <w:bookmarkStart w:id="49" w:name="_Toc525191875"/>
      <w:bookmarkStart w:id="50" w:name="_Toc39492831"/>
      <w:bookmarkStart w:id="51" w:name="_Toc172896956"/>
      <w:r w:rsidRPr="007F2DF1">
        <w:t>Diskussion</w:t>
      </w:r>
      <w:bookmarkEnd w:id="49"/>
      <w:bookmarkEnd w:id="50"/>
      <w:bookmarkEnd w:id="51"/>
    </w:p>
    <w:p w14:paraId="52BA730F" w14:textId="77777777" w:rsidR="009A0E53" w:rsidRDefault="0086318F">
      <w:r>
        <w:t>Diskutieren Sie die Implikationen aller Interpretationen für die Forschungsfragen</w:t>
      </w:r>
    </w:p>
    <w:p w14:paraId="55DCD546" w14:textId="77777777" w:rsidR="009A0E53" w:rsidRDefault="0086318F">
      <w:pPr>
        <w:pStyle w:val="berschrift2"/>
      </w:pPr>
      <w:bookmarkStart w:id="52" w:name="_Ref9287501"/>
      <w:bookmarkStart w:id="53" w:name="_Ref9287552"/>
      <w:bookmarkStart w:id="54" w:name="_Toc39492832"/>
      <w:bookmarkStart w:id="55" w:name="_Toc172896957"/>
      <w:r w:rsidRPr="007F2DF1">
        <w:t>Synopsis</w:t>
      </w:r>
      <w:bookmarkEnd w:id="52"/>
      <w:bookmarkEnd w:id="53"/>
      <w:bookmarkEnd w:id="54"/>
      <w:bookmarkEnd w:id="55"/>
      <w:r w:rsidR="00066A75">
        <w:t xml:space="preserve"> zum Forschungsziel</w:t>
      </w:r>
    </w:p>
    <w:p w14:paraId="13EEBB92" w14:textId="77777777" w:rsidR="009A0E53" w:rsidRDefault="0086318F">
      <w:r>
        <w:t>Kurze Zusammenfassung der Antworten auf die Forschungsfragen und/oder Hypothesen, Thesen (</w:t>
      </w:r>
      <w:r w:rsidR="00830ABA">
        <w:t xml:space="preserve">falls </w:t>
      </w:r>
      <w:r>
        <w:t>zutreffend), in der Form:</w:t>
      </w:r>
    </w:p>
    <w:p w14:paraId="489E7B0C" w14:textId="77777777" w:rsidR="009A0E53" w:rsidRDefault="000C18B1">
      <w:pPr>
        <w:pStyle w:val="Subheading"/>
      </w:pPr>
      <w:r w:rsidRPr="007F2DF1">
        <w:t>Forschungsfrage</w:t>
      </w:r>
    </w:p>
    <w:p w14:paraId="02E35F3E" w14:textId="77777777" w:rsidR="009A0E53" w:rsidRDefault="0086318F">
      <w:r w:rsidRPr="007F2DF1">
        <w:t xml:space="preserve">(Antwort </w:t>
      </w:r>
      <w:r w:rsidR="006A5431" w:rsidRPr="007F2DF1">
        <w:t xml:space="preserve">auf die </w:t>
      </w:r>
      <w:r w:rsidR="000C18B1" w:rsidRPr="007F2DF1">
        <w:t>Forschungsfrage</w:t>
      </w:r>
      <w:r w:rsidRPr="007F2DF1">
        <w:t>)</w:t>
      </w:r>
    </w:p>
    <w:p w14:paraId="67C985DE" w14:textId="77777777" w:rsidR="003800ED" w:rsidRDefault="003800ED" w:rsidP="00A95C6E"/>
    <w:p w14:paraId="39218645" w14:textId="77777777" w:rsidR="009A0E53" w:rsidRDefault="0086318F">
      <w:r>
        <w:t xml:space="preserve">oder </w:t>
      </w:r>
    </w:p>
    <w:p w14:paraId="5628CFC5" w14:textId="77777777" w:rsidR="003800ED" w:rsidRDefault="003800ED" w:rsidP="00B03D8A">
      <w:pPr>
        <w:pStyle w:val="Subheading"/>
      </w:pPr>
    </w:p>
    <w:p w14:paraId="76B79613" w14:textId="77777777" w:rsidR="009A0E53" w:rsidRDefault="0086318F">
      <w:pPr>
        <w:pStyle w:val="Subheading"/>
      </w:pPr>
      <w:r w:rsidRPr="007F2DF1">
        <w:t>Hypothese</w:t>
      </w:r>
    </w:p>
    <w:p w14:paraId="7C054B1D" w14:textId="77777777" w:rsidR="009A0E53" w:rsidRDefault="0086318F">
      <w:r w:rsidRPr="007F2DF1">
        <w:t>(</w:t>
      </w:r>
      <w:r w:rsidR="006A5431" w:rsidRPr="007F2DF1">
        <w:t xml:space="preserve">Bestätigung </w:t>
      </w:r>
      <w:r w:rsidRPr="007F2DF1">
        <w:t xml:space="preserve">oder Ablehnungserklärung und </w:t>
      </w:r>
      <w:r w:rsidR="00BC05C3" w:rsidRPr="007F2DF1">
        <w:t>Validierung</w:t>
      </w:r>
      <w:r w:rsidRPr="007F2DF1">
        <w:t>)</w:t>
      </w:r>
    </w:p>
    <w:p w14:paraId="721F8D3F" w14:textId="77777777" w:rsidR="003800ED" w:rsidRDefault="003800ED" w:rsidP="00A95C6E"/>
    <w:p w14:paraId="3F7A9183" w14:textId="77777777" w:rsidR="009A0E53" w:rsidRDefault="0086318F">
      <w:r>
        <w:t xml:space="preserve">oder </w:t>
      </w:r>
    </w:p>
    <w:p w14:paraId="5C2D3085" w14:textId="77777777" w:rsidR="003800ED" w:rsidRDefault="003800ED" w:rsidP="00BC05C3">
      <w:pPr>
        <w:pStyle w:val="Subheading"/>
      </w:pPr>
    </w:p>
    <w:p w14:paraId="4CAB47AA" w14:textId="77777777" w:rsidR="009A0E53" w:rsidRDefault="0086318F">
      <w:pPr>
        <w:pStyle w:val="Subheading"/>
      </w:pPr>
      <w:r w:rsidRPr="007F2DF1">
        <w:t>Statistische Hypothese</w:t>
      </w:r>
    </w:p>
    <w:p w14:paraId="61E92D6E" w14:textId="77777777" w:rsidR="009A0E53" w:rsidRDefault="0086318F">
      <w:r w:rsidRPr="007F2DF1">
        <w:t xml:space="preserve">(Bestätigungs- oder Ablehnungserklärung, </w:t>
      </w:r>
      <w:r w:rsidR="00BC05C3" w:rsidRPr="007F2DF1">
        <w:t>Statistik</w:t>
      </w:r>
      <w:r w:rsidRPr="007F2DF1">
        <w:t xml:space="preserve">, </w:t>
      </w:r>
      <w:r w:rsidR="00BC05C3" w:rsidRPr="007F2DF1">
        <w:t xml:space="preserve">statistische Signifikanz </w:t>
      </w:r>
      <w:r w:rsidRPr="007F2DF1">
        <w:t xml:space="preserve">und </w:t>
      </w:r>
      <w:r w:rsidR="007F2DF1">
        <w:t xml:space="preserve">Mittel zur </w:t>
      </w:r>
      <w:r w:rsidR="00BC05C3" w:rsidRPr="007F2DF1">
        <w:t>Validierung</w:t>
      </w:r>
      <w:r w:rsidRPr="007F2DF1">
        <w:t>)</w:t>
      </w:r>
    </w:p>
    <w:p w14:paraId="4980CBA6" w14:textId="77777777" w:rsidR="003800ED" w:rsidRDefault="003800ED" w:rsidP="00A95C6E"/>
    <w:p w14:paraId="6D116E5A" w14:textId="77777777" w:rsidR="009A0E53" w:rsidRDefault="0086318F">
      <w:r>
        <w:t xml:space="preserve">oder </w:t>
      </w:r>
    </w:p>
    <w:p w14:paraId="50C364BC" w14:textId="77777777" w:rsidR="003800ED" w:rsidRDefault="003800ED" w:rsidP="006A5431">
      <w:pPr>
        <w:pStyle w:val="Subheading"/>
      </w:pPr>
    </w:p>
    <w:p w14:paraId="72FC6BD1" w14:textId="77777777" w:rsidR="009A0E53" w:rsidRDefault="006A5431">
      <w:pPr>
        <w:pStyle w:val="Subheading"/>
      </w:pPr>
      <w:r w:rsidRPr="007F2DF1">
        <w:t>Dissertation</w:t>
      </w:r>
    </w:p>
    <w:p w14:paraId="58C123DD" w14:textId="77777777" w:rsidR="009A0E53" w:rsidRDefault="0086318F">
      <w:r w:rsidRPr="007F2DF1">
        <w:t>(</w:t>
      </w:r>
      <w:r w:rsidR="00BC05C3" w:rsidRPr="007F2DF1">
        <w:t>Antithese</w:t>
      </w:r>
      <w:r w:rsidRPr="007F2DF1">
        <w:t xml:space="preserve">, </w:t>
      </w:r>
      <w:r w:rsidR="00BC05C3" w:rsidRPr="007F2DF1">
        <w:t xml:space="preserve">Argumentation vs. Antithese </w:t>
      </w:r>
      <w:r w:rsidRPr="007F2DF1">
        <w:t xml:space="preserve">und optional eine </w:t>
      </w:r>
      <w:r w:rsidR="00BC05C3" w:rsidRPr="007F2DF1">
        <w:t>Synthese</w:t>
      </w:r>
      <w:r w:rsidRPr="007F2DF1">
        <w:t>)</w:t>
      </w:r>
    </w:p>
    <w:p w14:paraId="0489C7B4" w14:textId="77777777" w:rsidR="00497BC6" w:rsidRPr="007F2DF1" w:rsidRDefault="00497BC6" w:rsidP="00FE34C3"/>
    <w:p w14:paraId="34BF05E1" w14:textId="77777777" w:rsidR="009A0E53" w:rsidRDefault="0086318F">
      <w:pPr>
        <w:pStyle w:val="berschrift1"/>
      </w:pPr>
      <w:bookmarkStart w:id="56" w:name="_Toc39492833"/>
      <w:bookmarkStart w:id="57" w:name="_Toc172896958"/>
      <w:r w:rsidRPr="007F2DF1">
        <w:lastRenderedPageBreak/>
        <w:t>Schlussfolgerung</w:t>
      </w:r>
      <w:bookmarkEnd w:id="56"/>
      <w:bookmarkEnd w:id="57"/>
    </w:p>
    <w:p w14:paraId="1F515923" w14:textId="77777777" w:rsidR="009A0E53" w:rsidRDefault="003837E6">
      <w:r w:rsidRPr="007F2DF1">
        <w:t>Schlussfolgerungen</w:t>
      </w:r>
      <w:r w:rsidR="00D512EC" w:rsidRPr="007F2DF1">
        <w:t xml:space="preserve"> auf hoher Ebene</w:t>
      </w:r>
    </w:p>
    <w:p w14:paraId="0ED569BC" w14:textId="77777777" w:rsidR="00DB0740" w:rsidRDefault="00DB0740" w:rsidP="00497BC6"/>
    <w:p w14:paraId="2C4618DB" w14:textId="77777777" w:rsidR="009A0E53" w:rsidRDefault="00585AEB">
      <w:r w:rsidRPr="007F2DF1">
        <w:t xml:space="preserve">Bejahende </w:t>
      </w:r>
      <w:r>
        <w:t>Aussagen</w:t>
      </w:r>
    </w:p>
    <w:p w14:paraId="18344EF2" w14:textId="77777777" w:rsidR="00497BC6" w:rsidRPr="007F2DF1" w:rsidRDefault="00497BC6" w:rsidP="00497BC6"/>
    <w:p w14:paraId="29C55509" w14:textId="77777777" w:rsidR="009A0E53" w:rsidRDefault="00585AEB">
      <w:r w:rsidRPr="007F2DF1">
        <w:t xml:space="preserve">Kritische </w:t>
      </w:r>
      <w:r>
        <w:t>Aussagen</w:t>
      </w:r>
    </w:p>
    <w:p w14:paraId="125BF9D0" w14:textId="77777777" w:rsidR="00497BC6" w:rsidRPr="007F2DF1" w:rsidRDefault="00497BC6" w:rsidP="00497BC6"/>
    <w:p w14:paraId="6D8B553C" w14:textId="77777777" w:rsidR="009A0E53" w:rsidRDefault="007C3338">
      <w:r w:rsidRPr="007F2DF1">
        <w:t xml:space="preserve">Optional ein </w:t>
      </w:r>
      <w:r w:rsidR="002925BE" w:rsidRPr="007F2DF1">
        <w:t>Ausblick</w:t>
      </w:r>
    </w:p>
    <w:p w14:paraId="1551D33D" w14:textId="77777777" w:rsidR="009448C5" w:rsidRPr="007F2DF1" w:rsidRDefault="009448C5" w:rsidP="00497BC6"/>
    <w:p w14:paraId="7F21891F" w14:textId="77777777" w:rsidR="009A0E53" w:rsidRDefault="0086318F">
      <w:pPr>
        <w:pStyle w:val="berschrift2"/>
      </w:pPr>
      <w:bookmarkStart w:id="58" w:name="_Toc172896959"/>
      <w:r>
        <w:t>Kritische Reflexion</w:t>
      </w:r>
      <w:bookmarkEnd w:id="58"/>
    </w:p>
    <w:p w14:paraId="449672C8" w14:textId="77777777" w:rsidR="009A0E53" w:rsidRDefault="00770D2F">
      <w:r w:rsidRPr="00770D2F">
        <w:rPr>
          <w:u w:val="single"/>
        </w:rPr>
        <w:t xml:space="preserve">Nach </w:t>
      </w:r>
      <w:r>
        <w:t>Ihrer Auslegung festgestellte Einschränkungen</w:t>
      </w:r>
    </w:p>
    <w:p w14:paraId="5ABE3AB2" w14:textId="77777777" w:rsidR="009A0E53" w:rsidRDefault="0086318F">
      <w:pPr>
        <w:pStyle w:val="berschrift2"/>
      </w:pPr>
      <w:bookmarkStart w:id="59" w:name="_Toc7595096"/>
      <w:bookmarkStart w:id="60" w:name="_Toc39492835"/>
      <w:bookmarkStart w:id="61" w:name="_Toc172896960"/>
      <w:r w:rsidRPr="007F2DF1">
        <w:t xml:space="preserve">Empfehlungen für die </w:t>
      </w:r>
      <w:r w:rsidR="00442D63" w:rsidRPr="007F2DF1">
        <w:t>künftige Forschung</w:t>
      </w:r>
      <w:bookmarkEnd w:id="59"/>
      <w:bookmarkEnd w:id="60"/>
      <w:bookmarkEnd w:id="61"/>
    </w:p>
    <w:p w14:paraId="4EDEA8E9" w14:textId="77777777" w:rsidR="009A0E53" w:rsidRDefault="0086318F">
      <w:r>
        <w:t xml:space="preserve">Details zu </w:t>
      </w:r>
      <w:r w:rsidR="00770D2F">
        <w:t>weiterem Forschungsbedarf</w:t>
      </w:r>
      <w:r w:rsidR="007B1F34">
        <w:t xml:space="preserve">, der sich aus kritischer Reflexion </w:t>
      </w:r>
      <w:r w:rsidR="00830ABA">
        <w:t xml:space="preserve">oder </w:t>
      </w:r>
      <w:r w:rsidR="007B1F34">
        <w:t xml:space="preserve">gefundenen Lücken ergibt </w:t>
      </w:r>
    </w:p>
    <w:p w14:paraId="4F02E236" w14:textId="77777777" w:rsidR="00BA6C74" w:rsidRPr="00770D2F" w:rsidRDefault="00BA6C74" w:rsidP="00770D2F">
      <w:r w:rsidRPr="007F2DF1">
        <w:br w:type="page"/>
      </w:r>
    </w:p>
    <w:p w14:paraId="3CAD1D37" w14:textId="77777777" w:rsidR="009A0E53" w:rsidRDefault="0086318F">
      <w:pPr>
        <w:pStyle w:val="berschrift1"/>
      </w:pPr>
      <w:bookmarkStart w:id="62" w:name="_Toc172896961"/>
      <w:bookmarkStart w:id="63" w:name="_Toc39492836"/>
      <w:r>
        <w:lastRenderedPageBreak/>
        <w:t>Beispielkapitel (wie das Layout aussehen sollte)</w:t>
      </w:r>
      <w:bookmarkEnd w:id="62"/>
    </w:p>
    <w:p w14:paraId="58469A86"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p w14:paraId="27A2F4D3" w14:textId="77777777" w:rsidR="009A0E53" w:rsidRDefault="0086318F">
      <w:pPr>
        <w:pStyle w:val="Listenabsatz"/>
        <w:numPr>
          <w:ilvl w:val="0"/>
          <w:numId w:val="25"/>
        </w:numPr>
      </w:pPr>
      <w:r w:rsidRPr="00777805">
        <w:t>Mauris et orci</w:t>
      </w:r>
    </w:p>
    <w:p w14:paraId="31971CF1" w14:textId="77777777" w:rsidR="009A0E53" w:rsidRDefault="0086318F">
      <w:pPr>
        <w:pStyle w:val="Listenabsatz"/>
        <w:numPr>
          <w:ilvl w:val="0"/>
          <w:numId w:val="25"/>
        </w:numPr>
      </w:pPr>
      <w:r w:rsidRPr="00777805">
        <w:t>Aenean nec lorem</w:t>
      </w:r>
    </w:p>
    <w:p w14:paraId="0D3E1EAC" w14:textId="77777777" w:rsidR="009A0E53" w:rsidRDefault="0086318F">
      <w:pPr>
        <w:pStyle w:val="Listenabsatz"/>
        <w:numPr>
          <w:ilvl w:val="0"/>
          <w:numId w:val="25"/>
        </w:numPr>
      </w:pPr>
      <w:r w:rsidRPr="00777805">
        <w:t>Im Portier</w:t>
      </w:r>
    </w:p>
    <w:p w14:paraId="232B6D26" w14:textId="77777777" w:rsidR="009A0E53" w:rsidRDefault="0086318F">
      <w:pPr>
        <w:pStyle w:val="Listenabsatz"/>
        <w:numPr>
          <w:ilvl w:val="0"/>
          <w:numId w:val="25"/>
        </w:numPr>
        <w:rPr>
          <w:noProof/>
        </w:rPr>
      </w:pPr>
      <w:r w:rsidRPr="00777805">
        <w:t>Donec laoreet nonummy augue</w:t>
      </w:r>
    </w:p>
    <w:p w14:paraId="54071B47" w14:textId="77777777" w:rsidR="009A0E53" w:rsidRDefault="0086318F">
      <w:pPr>
        <w:rPr>
          <w:noProof/>
        </w:rPr>
      </w:pPr>
      <w:r>
        <w:rPr>
          <w:noProof/>
        </w:rPr>
        <w:t>Suspendisse dui purus, scelerisque at, vulputate vitae, pretium mattis, nunc. Mauris eget neque at sem venenatis eleifend. Ut nonummy. Fusce aliquet pede non pede.</w:t>
      </w:r>
      <w:r>
        <w:rPr>
          <w:rStyle w:val="Funotenzeichen"/>
          <w:noProof/>
        </w:rPr>
        <w:footnoteReference w:id="22"/>
      </w:r>
    </w:p>
    <w:p w14:paraId="2FAE4FC8" w14:textId="77777777" w:rsidR="009A0E53" w:rsidRDefault="0086318F">
      <w:pPr>
        <w:pStyle w:val="berschrift2"/>
      </w:pPr>
      <w:bookmarkStart w:id="64" w:name="_Toc172896962"/>
      <w:r>
        <w:t xml:space="preserve">Musterüberschrift </w:t>
      </w:r>
      <w:r w:rsidRPr="003B6C88">
        <w:t>Stufe 2</w:t>
      </w:r>
      <w:bookmarkEnd w:id="64"/>
    </w:p>
    <w:p w14:paraId="4D376F17" w14:textId="77777777" w:rsidR="009A0E53" w:rsidRDefault="0086318F">
      <w:pPr>
        <w:rPr>
          <w:noProof/>
        </w:rPr>
      </w:pPr>
      <w:r>
        <w:rPr>
          <w:noProof/>
        </w:rPr>
        <w:t xml:space="preserve">Lorem ipsum dolor sit amet, consectetuer adipiscing elit. Maecenas porttitor congue massa. Fusce posuere, magna sed pulvinar ultricies, purus lectus malesuada libero, sit amet commodo magna eros quis urna. </w:t>
      </w:r>
      <w:r w:rsidRPr="00F37FE6">
        <w:rPr>
          <w:noProof/>
          <w:lang w:val="fr-FR"/>
        </w:rPr>
        <w:t xml:space="preserve">Nunc viverra imperdiet enim. Fusce est. Vivamus a tellus. Pellentesque habitant morbi tristique senectus et netus et malesuada fames ac turpis egestas. </w:t>
      </w:r>
      <w:r>
        <w:rPr>
          <w:noProof/>
        </w:rPr>
        <w:t>Proin pharetra nonummy pede.</w:t>
      </w:r>
    </w:p>
    <w:bookmarkStart w:id="65" w:name="_Toc66706690"/>
    <w:p w14:paraId="62ADB17A" w14:textId="77777777" w:rsidR="009A0E53" w:rsidRDefault="00000000">
      <m:oMathPara>
        <m:oMathParaPr>
          <m:jc m:val="left"/>
        </m:oMathParaPr>
        <m:oMath>
          <m:eqArr>
            <m:eqArrPr>
              <m:maxDist m:val="1"/>
              <m:ctrlPr>
                <w:rPr>
                  <w:rFonts w:ascii="Cambria Math" w:hAnsi="Cambria Math"/>
                  <w:i/>
                  <w:noProof/>
                </w:rPr>
              </m:ctrlPr>
            </m:eqArrPr>
            <m:e>
              <m:r>
                <w:rPr>
                  <w:rFonts w:ascii="Cambria Math" w:hAnsi="Cambria Math"/>
                  <w:noProof/>
                </w:rPr>
                <m:t>g</m:t>
              </m:r>
              <m:d>
                <m:dPr>
                  <m:ctrlPr>
                    <w:rPr>
                      <w:rFonts w:ascii="Cambria Math" w:hAnsi="Cambria Math"/>
                      <w:noProof/>
                    </w:rPr>
                  </m:ctrlPr>
                </m:dPr>
                <m:e>
                  <m:r>
                    <w:rPr>
                      <w:rFonts w:ascii="Cambria Math" w:hAnsi="Cambria Math"/>
                      <w:noProof/>
                    </w:rPr>
                    <m:t>r</m:t>
                  </m:r>
                </m:e>
              </m:d>
              <m:r>
                <m:rPr>
                  <m:sty m:val="p"/>
                </m:rPr>
                <w:rPr>
                  <w:rFonts w:ascii="Cambria Math" w:eastAsia="Cambria Math" w:hAnsi="Cambria Math"/>
                  <w:noProof/>
                </w:rPr>
                <m:t>=</m:t>
              </m:r>
              <m:nary>
                <m:naryPr>
                  <m:chr m:val="∑"/>
                  <m:grow m:val="1"/>
                  <m:ctrlPr>
                    <w:rPr>
                      <w:rFonts w:ascii="Cambria Math" w:hAnsi="Cambria Math"/>
                      <w:noProof/>
                    </w:rPr>
                  </m:ctrlPr>
                </m:naryPr>
                <m:sub>
                  <m:r>
                    <w:rPr>
                      <w:rFonts w:ascii="Cambria Math" w:eastAsia="Cambria Math" w:hAnsi="Cambria Math"/>
                      <w:noProof/>
                    </w:rPr>
                    <m:t>i</m:t>
                  </m:r>
                  <m:r>
                    <m:rPr>
                      <m:sty m:val="p"/>
                    </m:rPr>
                    <w:rPr>
                      <w:rFonts w:ascii="Cambria Math" w:eastAsia="Cambria Math" w:hAnsi="Cambria Math"/>
                      <w:noProof/>
                    </w:rPr>
                    <m:t>=0</m:t>
                  </m:r>
                </m:sub>
                <m:sup>
                  <m:r>
                    <w:rPr>
                      <w:rFonts w:ascii="Cambria Math" w:eastAsia="Cambria Math" w:hAnsi="Cambria Math"/>
                      <w:noProof/>
                    </w:rPr>
                    <m:t>n</m:t>
                  </m:r>
                  <m:r>
                    <m:rPr>
                      <m:sty m:val="p"/>
                    </m:rPr>
                    <w:rPr>
                      <w:rFonts w:ascii="Cambria Math" w:eastAsia="Cambria Math" w:hAnsi="Cambria Math"/>
                      <w:noProof/>
                    </w:rPr>
                    <m:t>-1</m:t>
                  </m:r>
                </m:sup>
                <m:e>
                  <m:sSup>
                    <m:sSupPr>
                      <m:ctrlPr>
                        <w:rPr>
                          <w:rFonts w:ascii="Cambria Math" w:hAnsi="Cambria Math"/>
                          <w:noProof/>
                        </w:rPr>
                      </m:ctrlPr>
                    </m:sSupPr>
                    <m:e>
                      <m:r>
                        <w:rPr>
                          <w:rFonts w:ascii="Cambria Math" w:eastAsia="Cambria Math" w:hAnsi="Cambria Math"/>
                          <w:noProof/>
                        </w:rPr>
                        <m:t>e</m:t>
                      </m:r>
                    </m:e>
                    <m:sup>
                      <m:r>
                        <m:rPr>
                          <m:sty m:val="p"/>
                        </m:rPr>
                        <w:rPr>
                          <w:rFonts w:ascii="Cambria Math" w:eastAsia="Cambria Math" w:hAnsi="Cambria Math"/>
                          <w:noProof/>
                        </w:rPr>
                        <m:t>-</m:t>
                      </m:r>
                      <m:r>
                        <w:rPr>
                          <w:rFonts w:ascii="Cambria Math" w:eastAsia="Cambria Math" w:hAnsi="Cambria Math"/>
                          <w:noProof/>
                        </w:rPr>
                        <m:t>B</m:t>
                      </m:r>
                      <m:sSup>
                        <m:sSupPr>
                          <m:ctrlPr>
                            <w:rPr>
                              <w:rFonts w:ascii="Cambria Math" w:eastAsia="Cambria Math" w:hAnsi="Cambria Math"/>
                              <w:noProof/>
                            </w:rPr>
                          </m:ctrlPr>
                        </m:sSupPr>
                        <m:e>
                          <m:d>
                            <m:dPr>
                              <m:ctrlPr>
                                <w:rPr>
                                  <w:rFonts w:ascii="Cambria Math" w:eastAsia="Cambria Math" w:hAnsi="Cambria Math"/>
                                  <w:noProof/>
                                </w:rPr>
                              </m:ctrlPr>
                            </m:dPr>
                            <m:e>
                              <m:r>
                                <w:rPr>
                                  <w:rFonts w:ascii="Cambria Math" w:eastAsia="Cambria Math" w:hAnsi="Cambria Math"/>
                                  <w:noProof/>
                                </w:rPr>
                                <m:t>r</m:t>
                              </m:r>
                              <m:r>
                                <m:rPr>
                                  <m:sty m:val="p"/>
                                </m:rPr>
                                <w:rPr>
                                  <w:rFonts w:ascii="Cambria Math" w:eastAsia="Cambria Math" w:hAnsi="Cambria Math"/>
                                  <w:noProof/>
                                </w:rPr>
                                <m:t>-</m:t>
                              </m:r>
                              <m:sSub>
                                <m:sSubPr>
                                  <m:ctrlPr>
                                    <w:rPr>
                                      <w:rFonts w:ascii="Cambria Math" w:eastAsia="Cambria Math" w:hAnsi="Cambria Math"/>
                                      <w:noProof/>
                                    </w:rPr>
                                  </m:ctrlPr>
                                </m:sSubPr>
                                <m:e>
                                  <m:r>
                                    <w:rPr>
                                      <w:rFonts w:ascii="Cambria Math" w:eastAsia="Cambria Math" w:hAnsi="Cambria Math"/>
                                      <w:noProof/>
                                    </w:rPr>
                                    <m:t>r</m:t>
                                  </m:r>
                                </m:e>
                                <m:sub>
                                  <m:r>
                                    <w:rPr>
                                      <w:rFonts w:ascii="Cambria Math" w:eastAsia="Cambria Math" w:hAnsi="Cambria Math"/>
                                      <w:noProof/>
                                    </w:rPr>
                                    <m:t>i</m:t>
                                  </m:r>
                                </m:sub>
                              </m:sSub>
                            </m:e>
                          </m:d>
                        </m:e>
                        <m:sup>
                          <m:r>
                            <m:rPr>
                              <m:sty m:val="p"/>
                            </m:rPr>
                            <w:rPr>
                              <w:rFonts w:ascii="Cambria Math" w:eastAsia="Cambria Math" w:hAnsi="Cambria Math"/>
                              <w:noProof/>
                            </w:rPr>
                            <m:t>2</m:t>
                          </m:r>
                        </m:sup>
                      </m:sSup>
                    </m:sup>
                  </m:sSup>
                </m:e>
              </m:nary>
              <m:r>
                <w:rPr>
                  <w:rFonts w:ascii="Cambria Math" w:hAnsi="Cambria Math"/>
                  <w:noProof/>
                </w:rPr>
                <m:t>#</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ctrlPr>
                <w:rPr>
                  <w:rFonts w:ascii="Cambria Math" w:hAnsi="Cambria Math"/>
                  <w:i/>
                  <w:iCs/>
                  <w:noProof/>
                </w:rPr>
              </m:ctrlPr>
            </m:e>
          </m:eqArr>
        </m:oMath>
      </m:oMathPara>
      <w:bookmarkEnd w:id="65"/>
    </w:p>
    <w:p w14:paraId="3C7E7348" w14:textId="77777777" w:rsidR="009A0E53" w:rsidRDefault="0086318F">
      <w:pPr>
        <w:rPr>
          <w:noProof/>
          <w:lang w:val="fr-FR"/>
        </w:rPr>
      </w:pPr>
      <w:r w:rsidRPr="00F37FE6">
        <w:rPr>
          <w:noProof/>
          <w:lang w:val="fr-FR"/>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r>
        <w:rPr>
          <w:rStyle w:val="Funotenzeichen"/>
          <w:noProof/>
        </w:rPr>
        <w:footnoteReference w:id="23"/>
      </w:r>
    </w:p>
    <w:p w14:paraId="5A196274" w14:textId="77777777" w:rsidR="009A0E53" w:rsidRDefault="0086318F">
      <w:pPr>
        <w:pStyle w:val="berschrift3"/>
      </w:pPr>
      <w:bookmarkStart w:id="66" w:name="_Toc172896963"/>
      <w:r>
        <w:t>Musterüberschrift Stufe 3</w:t>
      </w:r>
      <w:bookmarkEnd w:id="66"/>
    </w:p>
    <w:p w14:paraId="1AE2D90E" w14:textId="77777777" w:rsidR="009A0E53" w:rsidRDefault="0086318F">
      <w:pPr>
        <w:rPr>
          <w:noProof/>
        </w:rPr>
      </w:pPr>
      <w:r w:rsidRPr="00F37FE6">
        <w:rPr>
          <w:noProof/>
          <w:lang w:val="fr-FR"/>
        </w:rPr>
        <w:t xml:space="preserve">Proin nec augue. Quisque aliquam tempor magna. Pellentesque habitant morbi tristique senectus et netus et malesuada fames ac turpis egestas. </w:t>
      </w:r>
      <w:r>
        <w:rPr>
          <w:noProof/>
        </w:rPr>
        <w:t xml:space="preserve">Nunc ac magna. Maecenas odio dolor, vulputate vel, auctor ac, accumsan id, felis. </w:t>
      </w:r>
      <w:r w:rsidRPr="00F37FE6">
        <w:rPr>
          <w:noProof/>
          <w:lang w:val="fr-FR"/>
        </w:rPr>
        <w:t xml:space="preserve">Pellentesque </w:t>
      </w:r>
      <w:r w:rsidRPr="00F37FE6">
        <w:rPr>
          <w:noProof/>
          <w:lang w:val="fr-FR"/>
        </w:rPr>
        <w:lastRenderedPageBreak/>
        <w:t xml:space="preserve">cursus sagittis felis. Pellentesque porttitor, velit lacinia egestas auctor, diam eros tempus arcu, nec vulputate augue magna vel risus. </w:t>
      </w:r>
      <w:r>
        <w:rPr>
          <w:noProof/>
        </w:rPr>
        <w:t>Cras non magna vel ante adipiscing rhoncus.</w:t>
      </w:r>
    </w:p>
    <w:p w14:paraId="0BADAA8E" w14:textId="77777777" w:rsidR="009A0E53" w:rsidRDefault="0086318F">
      <w:pPr>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w:t>
      </w:r>
    </w:p>
    <w:p w14:paraId="2074D378" w14:textId="77777777" w:rsidR="009A0E53" w:rsidRDefault="0086318F">
      <w:pPr>
        <w:pStyle w:val="BlockQuote"/>
        <w:rPr>
          <w:noProof/>
        </w:rPr>
      </w:pPr>
      <w:r>
        <w:rPr>
          <w:noProof/>
        </w:rPr>
        <w:t>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14:paraId="3CE159D1" w14:textId="77777777" w:rsidR="009A0E53" w:rsidRDefault="0086318F">
      <w:pPr>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2C3F7BBF" w14:textId="77777777" w:rsidR="009A0E53" w:rsidRDefault="0086318F">
      <w:pPr>
        <w:rPr>
          <w:noProof/>
        </w:rPr>
      </w:pPr>
      <w:r>
        <w:rPr>
          <w:noProof/>
        </w:rPr>
        <w:t xml:space="preserve">Pellentesque porttitor, velit lacinia egestas auctor, diam eros tempus arcu, nec vulputate augue magna vel risus. Cras non magna vel ante adipiscing rhoncus. Vivamus a mi. Morbi neque. Aliquam erat volutpat. </w:t>
      </w:r>
    </w:p>
    <w:p w14:paraId="1A7B198B" w14:textId="77777777" w:rsidR="009A0E53" w:rsidRDefault="0086318F">
      <w:pPr>
        <w:pStyle w:val="BlockQuote"/>
        <w:rPr>
          <w:noProof/>
        </w:rPr>
      </w:pPr>
      <w:r>
        <w:rPr>
          <w:noProof/>
        </w:rPr>
        <w:t>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14:paraId="7F8FA416" w14:textId="77777777" w:rsidR="009A0E53" w:rsidRDefault="0086318F">
      <w:pPr>
        <w:rPr>
          <w:noProof/>
        </w:rPr>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w:t>
      </w:r>
    </w:p>
    <w:p w14:paraId="4496E1D8" w14:textId="77777777" w:rsidR="009A0E53" w:rsidRDefault="0086318F">
      <w:pPr>
        <w:pStyle w:val="berschrift3"/>
      </w:pPr>
      <w:bookmarkStart w:id="67" w:name="_Toc172896964"/>
      <w:r>
        <w:lastRenderedPageBreak/>
        <w:t>Musterüberschrift Stufe 3</w:t>
      </w:r>
      <w:bookmarkEnd w:id="67"/>
    </w:p>
    <w:p w14:paraId="6B62ED10" w14:textId="77777777" w:rsidR="009A0E53" w:rsidRDefault="0086318F">
      <w:pPr>
        <w:rPr>
          <w:noProof/>
          <w:lang w:val="fr-FR"/>
        </w:rPr>
      </w:pPr>
      <w:r w:rsidRPr="00F37FE6">
        <w:rPr>
          <w:noProof/>
          <w:lang w:val="fr-FR"/>
        </w:rPr>
        <w:t>Vivamus a mi. Morbi neque. Aliquam erat volutpat. Integer ultrices lobortis eros. Pellentesque habitant morbi tristique senectus et netus et malesuada fames ac turpis egestas. Proin semper, ante vitae sollicitudin posuere, metus quam iaculis nibh, vitae scelerisque nunc massa eget pede. Donec elit est, consectetuer eget, consequat quis, tempus quis, wisi.</w:t>
      </w:r>
    </w:p>
    <w:p w14:paraId="4D2D7799" w14:textId="77777777" w:rsidR="009A0E53" w:rsidRDefault="0086318F">
      <w:pPr>
        <w:pStyle w:val="TableCaption"/>
      </w:pPr>
      <w:bookmarkStart w:id="68" w:name="_Toc172895426"/>
      <w:r w:rsidRPr="007F2DF1">
        <w:t xml:space="preserve">Tabelle </w:t>
      </w:r>
      <w:r w:rsidRPr="007F2DF1">
        <w:fldChar w:fldCharType="begin"/>
      </w:r>
      <w:r w:rsidRPr="007F2DF1">
        <w:instrText xml:space="preserve"> SEQ Table \* ARABIC </w:instrText>
      </w:r>
      <w:r w:rsidRPr="007F2DF1">
        <w:fldChar w:fldCharType="separate"/>
      </w:r>
      <w:r>
        <w:rPr>
          <w:noProof/>
        </w:rPr>
        <w:t>1</w:t>
      </w:r>
      <w:r w:rsidRPr="007F2DF1">
        <w:fldChar w:fldCharType="end"/>
      </w:r>
      <w:r w:rsidRPr="007F2DF1">
        <w:t xml:space="preserve">. </w:t>
      </w:r>
      <w:r>
        <w:t>Beispieltabelle</w:t>
      </w:r>
      <w:r w:rsidR="000103B2">
        <w:rPr>
          <w:rStyle w:val="Funotenzeichen"/>
        </w:rPr>
        <w:footnoteReference w:id="24"/>
      </w:r>
      <w:bookmarkEnd w:id="68"/>
    </w:p>
    <w:tbl>
      <w:tblPr>
        <w:tblW w:w="8902" w:type="dxa"/>
        <w:tblLook w:val="04A0" w:firstRow="1" w:lastRow="0" w:firstColumn="1" w:lastColumn="0" w:noHBand="0" w:noVBand="1"/>
      </w:tblPr>
      <w:tblGrid>
        <w:gridCol w:w="1928"/>
        <w:gridCol w:w="2268"/>
        <w:gridCol w:w="2268"/>
        <w:gridCol w:w="2438"/>
      </w:tblGrid>
      <w:tr w:rsidR="00A95C6E" w:rsidRPr="007F2DF1" w14:paraId="12ED9BF9"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6451FAED"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381447D7" w14:textId="77777777" w:rsidR="009A0E53" w:rsidRDefault="0086318F">
            <w:pPr>
              <w:pStyle w:val="TableHeader"/>
            </w:pPr>
            <w:r w:rsidRPr="007F2DF1">
              <w:t>(Zeilenkopf)</w:t>
            </w:r>
          </w:p>
        </w:tc>
        <w:tc>
          <w:tcPr>
            <w:tcW w:w="2268" w:type="dxa"/>
            <w:tcBorders>
              <w:top w:val="nil"/>
              <w:left w:val="nil"/>
              <w:bottom w:val="single" w:sz="4" w:space="0" w:color="auto"/>
              <w:right w:val="nil"/>
            </w:tcBorders>
            <w:shd w:val="clear" w:color="auto" w:fill="auto"/>
            <w:noWrap/>
            <w:vAlign w:val="bottom"/>
          </w:tcPr>
          <w:p w14:paraId="7D14D29A" w14:textId="77777777" w:rsidR="009A0E53" w:rsidRDefault="0086318F">
            <w:pPr>
              <w:pStyle w:val="TableHeader"/>
            </w:pPr>
            <w:r w:rsidRPr="007F2DF1">
              <w:t>(Zeilenkopf)</w:t>
            </w:r>
          </w:p>
        </w:tc>
        <w:tc>
          <w:tcPr>
            <w:tcW w:w="2438" w:type="dxa"/>
            <w:tcBorders>
              <w:top w:val="nil"/>
              <w:left w:val="nil"/>
              <w:bottom w:val="single" w:sz="4" w:space="0" w:color="auto"/>
              <w:right w:val="nil"/>
            </w:tcBorders>
            <w:vAlign w:val="bottom"/>
          </w:tcPr>
          <w:p w14:paraId="22E0536F" w14:textId="77777777" w:rsidR="009A0E53" w:rsidRDefault="0086318F">
            <w:pPr>
              <w:pStyle w:val="TableHeader"/>
            </w:pPr>
            <w:r w:rsidRPr="007F2DF1">
              <w:t>(Zeilenkopf)</w:t>
            </w:r>
          </w:p>
        </w:tc>
      </w:tr>
      <w:tr w:rsidR="00A95C6E" w:rsidRPr="007F2DF1" w14:paraId="5161C3DE" w14:textId="77777777" w:rsidTr="0010457A">
        <w:trPr>
          <w:trHeight w:val="300"/>
        </w:trPr>
        <w:tc>
          <w:tcPr>
            <w:tcW w:w="1928" w:type="dxa"/>
            <w:tcBorders>
              <w:top w:val="single" w:sz="4" w:space="0" w:color="auto"/>
              <w:left w:val="nil"/>
              <w:bottom w:val="nil"/>
              <w:right w:val="nil"/>
            </w:tcBorders>
            <w:shd w:val="clear" w:color="auto" w:fill="auto"/>
            <w:noWrap/>
            <w:vAlign w:val="bottom"/>
            <w:hideMark/>
          </w:tcPr>
          <w:p w14:paraId="408560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57CDF558" w14:textId="77777777" w:rsidR="009A0E53" w:rsidRDefault="0086318F">
            <w:pPr>
              <w:pStyle w:val="TableText"/>
              <w:rPr>
                <w:lang w:val="en-GB"/>
              </w:rPr>
            </w:pPr>
            <w:r w:rsidRPr="007F2DF1">
              <w:rPr>
                <w:lang w:val="en-GB"/>
              </w:rPr>
              <w:t>(Zeileneintrag)</w:t>
            </w:r>
          </w:p>
        </w:tc>
        <w:tc>
          <w:tcPr>
            <w:tcW w:w="2268" w:type="dxa"/>
            <w:tcBorders>
              <w:top w:val="single" w:sz="4" w:space="0" w:color="auto"/>
              <w:left w:val="nil"/>
              <w:bottom w:val="nil"/>
              <w:right w:val="nil"/>
            </w:tcBorders>
            <w:shd w:val="clear" w:color="auto" w:fill="auto"/>
            <w:noWrap/>
            <w:vAlign w:val="bottom"/>
          </w:tcPr>
          <w:p w14:paraId="134A27F5" w14:textId="77777777" w:rsidR="009A0E53" w:rsidRDefault="0086318F">
            <w:pPr>
              <w:pStyle w:val="TableText"/>
              <w:rPr>
                <w:lang w:val="en-GB"/>
              </w:rPr>
            </w:pPr>
            <w:r w:rsidRPr="007F2DF1">
              <w:rPr>
                <w:lang w:val="en-GB"/>
              </w:rPr>
              <w:t>(Zeileneintrag)</w:t>
            </w:r>
          </w:p>
        </w:tc>
        <w:tc>
          <w:tcPr>
            <w:tcW w:w="2438" w:type="dxa"/>
            <w:tcBorders>
              <w:top w:val="single" w:sz="4" w:space="0" w:color="auto"/>
              <w:left w:val="nil"/>
              <w:bottom w:val="nil"/>
              <w:right w:val="nil"/>
            </w:tcBorders>
            <w:vAlign w:val="bottom"/>
          </w:tcPr>
          <w:p w14:paraId="1EEBA691" w14:textId="77777777" w:rsidR="009A0E53" w:rsidRDefault="0086318F">
            <w:pPr>
              <w:pStyle w:val="TableText"/>
              <w:rPr>
                <w:lang w:val="en-GB"/>
              </w:rPr>
            </w:pPr>
            <w:r w:rsidRPr="007F2DF1">
              <w:rPr>
                <w:lang w:val="en-GB"/>
              </w:rPr>
              <w:t>(Zeileneintrag)</w:t>
            </w:r>
          </w:p>
        </w:tc>
      </w:tr>
      <w:tr w:rsidR="00A95C6E" w:rsidRPr="007F2DF1" w14:paraId="65AAB479" w14:textId="77777777" w:rsidTr="0010457A">
        <w:trPr>
          <w:trHeight w:val="300"/>
        </w:trPr>
        <w:tc>
          <w:tcPr>
            <w:tcW w:w="1928" w:type="dxa"/>
            <w:tcBorders>
              <w:top w:val="nil"/>
              <w:left w:val="nil"/>
              <w:bottom w:val="nil"/>
              <w:right w:val="nil"/>
            </w:tcBorders>
            <w:shd w:val="clear" w:color="auto" w:fill="auto"/>
            <w:noWrap/>
            <w:vAlign w:val="bottom"/>
            <w:hideMark/>
          </w:tcPr>
          <w:p w14:paraId="2EA40885"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65E7AD3B"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EDA540"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EE9428B" w14:textId="77777777" w:rsidR="009A0E53" w:rsidRDefault="0086318F">
            <w:pPr>
              <w:pStyle w:val="TableText"/>
              <w:rPr>
                <w:lang w:val="en-GB"/>
              </w:rPr>
            </w:pPr>
            <w:r w:rsidRPr="007F2DF1">
              <w:rPr>
                <w:lang w:val="en-GB"/>
              </w:rPr>
              <w:t>(Zeileneintrag)</w:t>
            </w:r>
          </w:p>
        </w:tc>
      </w:tr>
      <w:tr w:rsidR="00A95C6E" w:rsidRPr="007F2DF1" w14:paraId="61234B77" w14:textId="77777777" w:rsidTr="0010457A">
        <w:trPr>
          <w:trHeight w:val="300"/>
        </w:trPr>
        <w:tc>
          <w:tcPr>
            <w:tcW w:w="1928" w:type="dxa"/>
            <w:tcBorders>
              <w:top w:val="nil"/>
              <w:left w:val="nil"/>
              <w:bottom w:val="nil"/>
              <w:right w:val="nil"/>
            </w:tcBorders>
            <w:shd w:val="clear" w:color="auto" w:fill="auto"/>
            <w:noWrap/>
            <w:vAlign w:val="bottom"/>
          </w:tcPr>
          <w:p w14:paraId="60DA67F6"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35D338B0" w14:textId="77777777" w:rsidR="009A0E53" w:rsidRDefault="0086318F">
            <w:pPr>
              <w:pStyle w:val="TableText"/>
              <w:rPr>
                <w:lang w:val="en-GB"/>
              </w:rPr>
            </w:pPr>
            <w:r w:rsidRPr="007F2DF1">
              <w:rPr>
                <w:lang w:val="en-GB"/>
              </w:rPr>
              <w:t>(Zeileneintrag)</w:t>
            </w:r>
          </w:p>
        </w:tc>
        <w:tc>
          <w:tcPr>
            <w:tcW w:w="2268" w:type="dxa"/>
            <w:tcBorders>
              <w:top w:val="nil"/>
              <w:left w:val="nil"/>
              <w:bottom w:val="nil"/>
              <w:right w:val="nil"/>
            </w:tcBorders>
            <w:shd w:val="clear" w:color="auto" w:fill="auto"/>
            <w:noWrap/>
            <w:vAlign w:val="bottom"/>
          </w:tcPr>
          <w:p w14:paraId="03327622" w14:textId="77777777" w:rsidR="009A0E53" w:rsidRDefault="0086318F">
            <w:pPr>
              <w:pStyle w:val="TableText"/>
              <w:rPr>
                <w:lang w:val="en-GB"/>
              </w:rPr>
            </w:pPr>
            <w:r w:rsidRPr="007F2DF1">
              <w:rPr>
                <w:lang w:val="en-GB"/>
              </w:rPr>
              <w:t>(Zeileneintrag)</w:t>
            </w:r>
          </w:p>
        </w:tc>
        <w:tc>
          <w:tcPr>
            <w:tcW w:w="2438" w:type="dxa"/>
            <w:tcBorders>
              <w:top w:val="nil"/>
              <w:left w:val="nil"/>
              <w:bottom w:val="nil"/>
              <w:right w:val="nil"/>
            </w:tcBorders>
            <w:vAlign w:val="bottom"/>
          </w:tcPr>
          <w:p w14:paraId="41EAA0B0" w14:textId="77777777" w:rsidR="009A0E53" w:rsidRDefault="0086318F">
            <w:pPr>
              <w:pStyle w:val="TableText"/>
              <w:rPr>
                <w:lang w:val="en-GB"/>
              </w:rPr>
            </w:pPr>
            <w:r w:rsidRPr="007F2DF1">
              <w:rPr>
                <w:lang w:val="en-GB"/>
              </w:rPr>
              <w:t>(Zeileneintrag)</w:t>
            </w:r>
          </w:p>
        </w:tc>
      </w:tr>
      <w:tr w:rsidR="00A95C6E" w:rsidRPr="007F2DF1" w14:paraId="3BDC9176" w14:textId="77777777" w:rsidTr="0010457A">
        <w:trPr>
          <w:trHeight w:val="300"/>
        </w:trPr>
        <w:tc>
          <w:tcPr>
            <w:tcW w:w="1928" w:type="dxa"/>
            <w:tcBorders>
              <w:top w:val="nil"/>
              <w:left w:val="nil"/>
              <w:bottom w:val="single" w:sz="4" w:space="0" w:color="auto"/>
              <w:right w:val="nil"/>
            </w:tcBorders>
            <w:shd w:val="clear" w:color="auto" w:fill="auto"/>
            <w:noWrap/>
            <w:vAlign w:val="bottom"/>
          </w:tcPr>
          <w:p w14:paraId="221308AC"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4F406C4D" w14:textId="77777777" w:rsidR="009A0E53" w:rsidRDefault="0086318F">
            <w:pPr>
              <w:pStyle w:val="TableText"/>
              <w:rPr>
                <w:lang w:val="en-GB"/>
              </w:rPr>
            </w:pPr>
            <w:r w:rsidRPr="007F2DF1">
              <w:rPr>
                <w:lang w:val="en-GB"/>
              </w:rPr>
              <w:t>(Zeileneintrag)</w:t>
            </w:r>
          </w:p>
        </w:tc>
        <w:tc>
          <w:tcPr>
            <w:tcW w:w="2268" w:type="dxa"/>
            <w:tcBorders>
              <w:top w:val="nil"/>
              <w:left w:val="nil"/>
              <w:bottom w:val="single" w:sz="4" w:space="0" w:color="auto"/>
              <w:right w:val="nil"/>
            </w:tcBorders>
            <w:shd w:val="clear" w:color="auto" w:fill="auto"/>
            <w:noWrap/>
            <w:vAlign w:val="bottom"/>
          </w:tcPr>
          <w:p w14:paraId="75879A30" w14:textId="77777777" w:rsidR="009A0E53" w:rsidRDefault="0086318F">
            <w:pPr>
              <w:pStyle w:val="TableText"/>
              <w:rPr>
                <w:lang w:val="en-GB"/>
              </w:rPr>
            </w:pPr>
            <w:r w:rsidRPr="007F2DF1">
              <w:rPr>
                <w:lang w:val="en-GB"/>
              </w:rPr>
              <w:t>(Zeileneintrag)</w:t>
            </w:r>
          </w:p>
        </w:tc>
        <w:tc>
          <w:tcPr>
            <w:tcW w:w="2438" w:type="dxa"/>
            <w:tcBorders>
              <w:top w:val="nil"/>
              <w:left w:val="nil"/>
              <w:bottom w:val="single" w:sz="4" w:space="0" w:color="auto"/>
              <w:right w:val="nil"/>
            </w:tcBorders>
            <w:vAlign w:val="bottom"/>
          </w:tcPr>
          <w:p w14:paraId="6E3329EE" w14:textId="77777777" w:rsidR="009A0E53" w:rsidRDefault="0086318F">
            <w:pPr>
              <w:pStyle w:val="TableText"/>
              <w:rPr>
                <w:lang w:val="en-GB"/>
              </w:rPr>
            </w:pPr>
            <w:r w:rsidRPr="007F2DF1">
              <w:rPr>
                <w:lang w:val="en-GB"/>
              </w:rPr>
              <w:t>(Zeileneintrag)</w:t>
            </w:r>
          </w:p>
        </w:tc>
      </w:tr>
    </w:tbl>
    <w:p w14:paraId="17C53B67" w14:textId="77777777" w:rsidR="009A0E53" w:rsidRDefault="0086318F">
      <w:pPr>
        <w:pStyle w:val="TableFootnote"/>
      </w:pPr>
      <w:r w:rsidRPr="007F2DF1">
        <w:t>(fakultative Fußnote)</w:t>
      </w:r>
    </w:p>
    <w:p w14:paraId="0484A89A" w14:textId="77777777" w:rsidR="009A0E53" w:rsidRDefault="0086318F">
      <w:pPr>
        <w:rPr>
          <w:noProof/>
        </w:rPr>
      </w:pPr>
      <w:r>
        <w:rPr>
          <w:noProof/>
        </w:rPr>
        <w:t xml:space="preserve">In in nunc. Class aptent taciti sociosqu ad litora torquent per conubia nostra, per inceptos hymenaeos. </w:t>
      </w:r>
      <w:r w:rsidRPr="00F37FE6">
        <w:rPr>
          <w:noProof/>
          <w:lang w:val="fr-FR"/>
        </w:rPr>
        <w:t xml:space="preserve">Donec ullamcorper fringilla eros. Fusce in sapien eu purus dapibus commodo. Cum sociis natoque penatibus et magnis dis parturient montes, nascetur ridiculus mus. </w:t>
      </w:r>
      <w:r>
        <w:rPr>
          <w:noProof/>
        </w:rPr>
        <w:t>Cras faucibus condimentum odio. Sed ac ligula aliquam at.</w:t>
      </w:r>
    </w:p>
    <w:p w14:paraId="7044C8AD" w14:textId="77777777" w:rsidR="00A95C6E" w:rsidRPr="007F2DF1" w:rsidRDefault="000103B2" w:rsidP="00A95C6E">
      <w:r w:rsidRPr="007F2DF1">
        <w:rPr>
          <w:noProof/>
          <w:lang w:val="de-DE" w:eastAsia="de-DE"/>
        </w:rPr>
        <w:drawing>
          <wp:inline distT="0" distB="0" distL="0" distR="0" wp14:anchorId="52433998" wp14:editId="78055C80">
            <wp:extent cx="4688004" cy="2903456"/>
            <wp:effectExtent l="0" t="0" r="0" b="0"/>
            <wp:docPr id="699227073" name="Picture 69922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4598"/>
                    <a:stretch/>
                  </pic:blipFill>
                  <pic:spPr bwMode="auto">
                    <a:xfrm>
                      <a:off x="0" y="0"/>
                      <a:ext cx="4726927" cy="2927562"/>
                    </a:xfrm>
                    <a:prstGeom prst="rect">
                      <a:avLst/>
                    </a:prstGeom>
                    <a:noFill/>
                    <a:ln>
                      <a:noFill/>
                    </a:ln>
                    <a:extLst>
                      <a:ext uri="{53640926-AAD7-44D8-BBD7-CCE9431645EC}">
                        <a14:shadowObscured xmlns:a14="http://schemas.microsoft.com/office/drawing/2010/main"/>
                      </a:ext>
                    </a:extLst>
                  </pic:spPr>
                </pic:pic>
              </a:graphicData>
            </a:graphic>
          </wp:inline>
        </w:drawing>
      </w:r>
    </w:p>
    <w:p w14:paraId="19D37F8C" w14:textId="77777777" w:rsidR="009A0E53" w:rsidRDefault="0086318F">
      <w:pPr>
        <w:pStyle w:val="FigureCaption"/>
        <w:rPr>
          <w:noProof/>
          <w:lang w:val="fr-FR"/>
        </w:rPr>
      </w:pPr>
      <w:bookmarkStart w:id="69" w:name="_Toc172895425"/>
      <w:r w:rsidRPr="00F37FE6">
        <w:rPr>
          <w:lang w:val="fr-FR"/>
        </w:rPr>
        <w:t xml:space="preserve">Abbildung </w:t>
      </w:r>
      <w:r w:rsidRPr="007F2DF1">
        <w:fldChar w:fldCharType="begin"/>
      </w:r>
      <w:r w:rsidRPr="00F37FE6">
        <w:rPr>
          <w:lang w:val="fr-FR"/>
        </w:rPr>
        <w:instrText xml:space="preserve"> SEQ Figure \* ARABIC </w:instrText>
      </w:r>
      <w:r w:rsidRPr="007F2DF1">
        <w:fldChar w:fldCharType="separate"/>
      </w:r>
      <w:r w:rsidRPr="00F37FE6">
        <w:rPr>
          <w:noProof/>
          <w:lang w:val="fr-FR"/>
        </w:rPr>
        <w:t>1</w:t>
      </w:r>
      <w:r w:rsidRPr="007F2DF1">
        <w:fldChar w:fldCharType="end"/>
      </w:r>
      <w:r w:rsidRPr="00F37FE6">
        <w:rPr>
          <w:lang w:val="fr-FR"/>
        </w:rPr>
        <w:t xml:space="preserve">. </w:t>
      </w:r>
      <w:r w:rsidR="000103B2">
        <w:rPr>
          <w:lang w:val="fr-FR"/>
        </w:rPr>
        <w:t>(Bildunterschrift)</w:t>
      </w:r>
      <w:r w:rsidR="000103B2">
        <w:rPr>
          <w:rStyle w:val="Funotenzeichen"/>
          <w:lang w:val="fr-FR"/>
        </w:rPr>
        <w:footnoteReference w:id="25"/>
      </w:r>
      <w:bookmarkEnd w:id="69"/>
    </w:p>
    <w:p w14:paraId="61D0EA82" w14:textId="77777777" w:rsidR="009A0E53" w:rsidRDefault="0086318F">
      <w:pPr>
        <w:rPr>
          <w:lang w:val="fr-FR"/>
        </w:rPr>
      </w:pPr>
      <w:r w:rsidRPr="00F37FE6">
        <w:rPr>
          <w:noProof/>
          <w:lang w:val="fr-FR"/>
        </w:rPr>
        <w:lastRenderedPageBreak/>
        <w:t xml:space="preserve">Etiam at ligula et tellus ullamcorper ultrices. In fermentum, lorem non cursus porttitor, diam urna accumsan lacus, sed interdum wisi nibh nec nisl. Ut tincidunt volutpat urna. Mauris eleifend nulla eget mauris. Sed cursus quam id felis. </w:t>
      </w:r>
    </w:p>
    <w:p w14:paraId="26C17676" w14:textId="77777777" w:rsidR="000103B2" w:rsidRPr="007B1F34" w:rsidRDefault="000103B2" w:rsidP="007B1F34">
      <w:r w:rsidRPr="007B1F34">
        <w:br w:type="page"/>
      </w:r>
    </w:p>
    <w:bookmarkStart w:id="70"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63"/>
          <w:bookmarkEnd w:id="70"/>
        </w:p>
        <w:sdt>
          <w:sdtPr>
            <w:rPr>
              <w:noProof w:val="0"/>
            </w:rPr>
            <w:id w:val="111145805"/>
            <w:bibliography/>
          </w:sdtPr>
          <w:sdtContent>
            <w:p w14:paraId="3BE3FE1B" w14:textId="77777777" w:rsidR="00C56FD9" w:rsidRP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73AF56E5" w14:textId="77777777" w:rsidR="00C56FD9" w:rsidRPr="00C56FD9" w:rsidRDefault="00C56FD9" w:rsidP="00C56FD9">
              <w:pPr>
                <w:pStyle w:val="Literaturverzeichnis"/>
                <w:rPr>
                  <w:lang w:val="de-DE"/>
                </w:rPr>
              </w:pPr>
              <w:r w:rsidRPr="00C56FD9">
                <w:rPr>
                  <w:lang w:val="de-DE"/>
                </w:rPr>
                <w:t>Beck, H. (2014). Recherchieren, Strukturieren, Präsentieren: So überzeugen Sie in Abschlussarbeiten, Artikeln, Reports und Vorträgen. C. H. Beck.</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Pr="00C56FD9" w:rsidRDefault="00C56FD9" w:rsidP="00C56FD9">
              <w:pPr>
                <w:pStyle w:val="Literaturverzeichnis"/>
                <w:rPr>
                  <w:lang w:val="de-DE"/>
                </w:rPr>
              </w:pPr>
              <w:r w:rsidRPr="00C56FD9">
                <w:rPr>
                  <w:lang w:val="de-DE"/>
                </w:rPr>
                <w:t>Böhler, T. (2023). Software einfacher, flexibler und leichtfüßiger entwickeln. In: Produktion, (12), 16.</w:t>
              </w:r>
            </w:p>
            <w:p w14:paraId="0DA5D6D8" w14:textId="77777777" w:rsidR="00C56FD9" w:rsidRPr="00C56FD9" w:rsidRDefault="00C56FD9" w:rsidP="00C56FD9">
              <w:pPr>
                <w:pStyle w:val="Literaturverzeichnis"/>
                <w:rPr>
                  <w:lang w:val="de-DE"/>
                </w:rPr>
              </w:pPr>
              <w:r w:rsidRPr="00C56FD9">
                <w:rPr>
                  <w:lang w:val="de-DE"/>
                </w:rPr>
                <w:t>Copeland, A. (2013). MongoDB Applied Design Patterns. Practical Use Cases with the Leading NoSQL Database. O‘Reilly Media.</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77777777" w:rsidR="00C56FD9" w:rsidRPr="00C56FD9" w:rsidRDefault="00C56FD9" w:rsidP="00C56FD9">
              <w:pPr>
                <w:pStyle w:val="Literaturverzeichnis"/>
                <w:rPr>
                  <w:lang w:val="de-DE"/>
                </w:rPr>
              </w:pPr>
              <w:r w:rsidRPr="00C56FD9">
                <w:rPr>
                  <w:lang w:val="de-DE"/>
                </w:rPr>
                <w:t>Gabler Wirtschaftslexikon (2025). Minimum Viable Product (MVP). https://wirtschaftslexikon.gabler.de/definition/minimum-viable-product-mvp-119157/version368108.</w:t>
              </w:r>
            </w:p>
            <w:p w14:paraId="7EF7B66A" w14:textId="77777777" w:rsidR="00C56FD9" w:rsidRPr="00C56FD9" w:rsidRDefault="00C56FD9" w:rsidP="00C56FD9">
              <w:pPr>
                <w:pStyle w:val="Literaturverzeichnis"/>
                <w:rPr>
                  <w:lang w:val="de-DE"/>
                </w:rPr>
              </w:pPr>
              <w:r w:rsidRPr="00C56FD9">
                <w:rPr>
                  <w:lang w:val="de-DE"/>
                </w:rPr>
                <w:t>Gabler Wirtschaftslexikon (2025). Time to Market. https://wirtschaftslexikon.gabler.de/definition/time-market-54271/version-277318.</w:t>
              </w:r>
            </w:p>
            <w:p w14:paraId="001DEA9C" w14:textId="77777777" w:rsidR="00C56FD9" w:rsidRPr="00C56FD9" w:rsidRDefault="00C56FD9" w:rsidP="00C56FD9">
              <w:pPr>
                <w:pStyle w:val="Literaturverzeichnis"/>
                <w:rPr>
                  <w:lang w:val="de-DE"/>
                </w:rPr>
              </w:pPr>
              <w:r w:rsidRPr="00C56FD9">
                <w:rPr>
                  <w:lang w:val="de-DE"/>
                </w:rPr>
                <w:t>Hensen, U. (2023). Maßgeschnittene Software mittels Low Code. In: Factory Innovation, 33-37.</w:t>
              </w:r>
            </w:p>
            <w:p w14:paraId="16BE1DF1" w14:textId="77777777" w:rsidR="00C56FD9" w:rsidRPr="00C56FD9" w:rsidRDefault="00C56FD9" w:rsidP="00C56FD9">
              <w:pPr>
                <w:pStyle w:val="Literaturverzeichnis"/>
                <w:rPr>
                  <w:lang w:val="de-DE"/>
                </w:rPr>
              </w:pPr>
              <w:r w:rsidRPr="00C56FD9">
                <w:rPr>
                  <w:lang w:val="de-DE"/>
                </w:rPr>
                <w:t>Robbins, J. (2018). Learning Web Design: A Beginner’s Guide to HTML, CSS, JavaScript, and Web Graphics. O’Reilly Media, Incorporated.</w:t>
              </w:r>
            </w:p>
            <w:p w14:paraId="168F7408" w14:textId="77777777" w:rsidR="00C56FD9" w:rsidRPr="00C56FD9" w:rsidRDefault="00C56FD9" w:rsidP="00C56FD9">
              <w:pPr>
                <w:pStyle w:val="Literaturverzeichnis"/>
                <w:rPr>
                  <w:lang w:val="de-DE"/>
                </w:rPr>
              </w:pPr>
              <w:r w:rsidRPr="00C56FD9">
                <w:rPr>
                  <w:lang w:val="de-DE"/>
                </w:rPr>
                <w:t>Schreiner, K.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lastRenderedPageBreak/>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48D7C669" w14:textId="57882AFE" w:rsidR="00840F5C" w:rsidRDefault="00C56FD9" w:rsidP="00C56FD9">
              <w:pPr>
                <w:pStyle w:val="Literaturverzeichnis"/>
              </w:pPr>
              <w:r w:rsidRPr="00C56FD9">
                <w:rPr>
                  <w:lang w:val="de-DE"/>
                </w:rPr>
                <w:t>Zoho (2025). Preisvergleich. https://www.zoho.com/de/creator/pricing-comparison.html.</w:t>
              </w:r>
            </w:p>
            <w:p w14:paraId="38378D8B" w14:textId="523C0535" w:rsidR="00BA6C74" w:rsidRPr="007F2DF1" w:rsidRDefault="00000000" w:rsidP="006875AE">
              <w:pPr>
                <w:pStyle w:val="Literaturverzeichnis"/>
                <w:rPr>
                  <w:noProof w:val="0"/>
                </w:rPr>
                <w:sectPr w:rsidR="00BA6C74" w:rsidRPr="007F2DF1" w:rsidSect="00463671">
                  <w:headerReference w:type="even" r:id="rId31"/>
                  <w:headerReference w:type="default" r:id="rId32"/>
                  <w:footerReference w:type="default" r:id="rId33"/>
                  <w:headerReference w:type="first" r:id="rId34"/>
                  <w:footerReference w:type="first" r:id="rId35"/>
                  <w:pgSz w:w="11906" w:h="16838" w:code="9"/>
                  <w:pgMar w:top="1418" w:right="1418" w:bottom="1418" w:left="1418" w:header="720" w:footer="0" w:gutter="284"/>
                  <w:cols w:space="720"/>
                  <w:docGrid w:linePitch="299"/>
                </w:sectPr>
              </w:pPr>
            </w:p>
          </w:sdtContent>
        </w:sdt>
      </w:sdtContent>
    </w:sdt>
    <w:p w14:paraId="4F6CD4DF" w14:textId="77777777" w:rsidR="00DB0740" w:rsidRPr="00DB0740" w:rsidRDefault="00DB0740" w:rsidP="00DB0740">
      <w:bookmarkStart w:id="71" w:name="_Toc7595098"/>
      <w:bookmarkStart w:id="72" w:name="_Ref8197858"/>
      <w:bookmarkStart w:id="73" w:name="_Ref8197865"/>
      <w:bookmarkStart w:id="74" w:name="_Ref8197869"/>
      <w:bookmarkStart w:id="75" w:name="_Ref8197873"/>
    </w:p>
    <w:bookmarkEnd w:id="71"/>
    <w:bookmarkEnd w:id="72"/>
    <w:bookmarkEnd w:id="73"/>
    <w:bookmarkEnd w:id="74"/>
    <w:bookmarkEnd w:id="75"/>
    <w:p w14:paraId="16BD9F49" w14:textId="1D4F4B45" w:rsidR="0056629A" w:rsidRPr="0056629A" w:rsidRDefault="00AD0961" w:rsidP="0056629A">
      <w:pPr>
        <w:pStyle w:val="berschrift5"/>
      </w:pPr>
      <w:r>
        <w:t>Leere Zoho-Seite nach Betätigen eines HTML-Links</w:t>
      </w:r>
    </w:p>
    <w:p w14:paraId="6930824A" w14:textId="388CBAF1" w:rsidR="000F267A" w:rsidRPr="007F2DF1" w:rsidRDefault="0056629A" w:rsidP="000F267A">
      <w:r w:rsidRPr="00A92A5D">
        <w:rPr>
          <w:rFonts w:ascii="Arial" w:hAnsi="Arial" w:cs="Arial"/>
          <w:bCs/>
          <w:noProof/>
          <w:lang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6"/>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r>
        <w:lastRenderedPageBreak/>
        <w:t xml:space="preserve">Bearbeitung der Seitennavigation über den </w:t>
      </w:r>
      <w:r w:rsidR="008F524C">
        <w:t xml:space="preserve">  App-Menüersteller</w:t>
      </w:r>
    </w:p>
    <w:p w14:paraId="16C02399" w14:textId="77777777" w:rsidR="00F9302B" w:rsidRDefault="00F9302B" w:rsidP="00F9302B">
      <w:r w:rsidRPr="00DD7C3A">
        <w:rPr>
          <w:rFonts w:ascii="Arial" w:hAnsi="Arial" w:cs="Arial"/>
          <w:bCs/>
          <w:noProof/>
          <w:lang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7"/>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Deluge Funktionen Teil 1</w:t>
      </w:r>
    </w:p>
    <w:p w14:paraId="6F34D885" w14:textId="5963513D" w:rsidR="0057691A" w:rsidRDefault="0057691A" w:rsidP="0057691A">
      <w:r w:rsidRPr="00895966">
        <w:rPr>
          <w:rFonts w:ascii="Arial" w:hAnsi="Arial" w:cs="Arial"/>
          <w:bCs/>
          <w:noProof/>
          <w:lang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8"/>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Deluge Funktionen Teil 2</w:t>
      </w:r>
    </w:p>
    <w:p w14:paraId="44F0091A" w14:textId="77777777" w:rsidR="008F56CC" w:rsidRDefault="008F56CC" w:rsidP="008F56CC">
      <w:r w:rsidRPr="00514298">
        <w:rPr>
          <w:rFonts w:ascii="Arial" w:hAnsi="Arial" w:cs="Arial"/>
          <w:bCs/>
          <w:noProof/>
          <w:lang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9"/>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Deluge Funktionen Teil 3</w:t>
      </w:r>
    </w:p>
    <w:p w14:paraId="46C4F2BE" w14:textId="77777777" w:rsidR="00480EF0" w:rsidRDefault="00480EF0" w:rsidP="00480EF0">
      <w:r w:rsidRPr="00BA71F5">
        <w:rPr>
          <w:rFonts w:ascii="Arial" w:hAnsi="Arial" w:cs="Arial"/>
          <w:bCs/>
          <w:noProof/>
          <w:lang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40"/>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HC-Kontaktformular</w:t>
      </w:r>
    </w:p>
    <w:p w14:paraId="39D6F0DD" w14:textId="05E31758" w:rsidR="00480EF0" w:rsidRDefault="00480EF0" w:rsidP="00480EF0">
      <w:r w:rsidRPr="000C5C93">
        <w:rPr>
          <w:rFonts w:ascii="Arial" w:hAnsi="Arial" w:cs="Arial"/>
          <w:bCs/>
          <w:noProof/>
          <w:lang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1"/>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HC-Kontaktformular</w:t>
      </w:r>
    </w:p>
    <w:p w14:paraId="5B7DA3F1" w14:textId="77777777" w:rsidR="0057331A" w:rsidRDefault="0057331A" w:rsidP="00480EF0">
      <w:r w:rsidRPr="00C12B7E">
        <w:rPr>
          <w:rFonts w:ascii="Arial" w:hAnsi="Arial" w:cs="Arial"/>
          <w:bCs/>
          <w:noProof/>
          <w:lang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2"/>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r>
        <w:lastRenderedPageBreak/>
        <w:t>Feldeigenschaften von Formularfeldern</w:t>
      </w:r>
    </w:p>
    <w:p w14:paraId="321ED64E" w14:textId="77777777" w:rsidR="00950003" w:rsidRDefault="00950003" w:rsidP="00480EF0">
      <w:r w:rsidRPr="00B33E9B">
        <w:rPr>
          <w:rFonts w:ascii="Arial" w:hAnsi="Arial" w:cs="Arial"/>
          <w:bCs/>
          <w:noProof/>
          <w:lang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3"/>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HTML-Editor im Form Builder</w:t>
      </w:r>
    </w:p>
    <w:p w14:paraId="120D7472" w14:textId="2938F4E9" w:rsidR="00BD435C" w:rsidRPr="00BD435C" w:rsidRDefault="00BD435C" w:rsidP="00BD435C">
      <w:r w:rsidRPr="00F9205F">
        <w:rPr>
          <w:rFonts w:ascii="Arial" w:hAnsi="Arial" w:cs="Arial"/>
          <w:bCs/>
          <w:noProof/>
          <w:lang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4"/>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NC-Kontaktformular über Zoho Creator</w:t>
      </w:r>
    </w:p>
    <w:p w14:paraId="3CA73058" w14:textId="74F671F0" w:rsidR="00280CF1" w:rsidRDefault="00280CF1" w:rsidP="00280CF1">
      <w:r w:rsidRPr="008726DA">
        <w:rPr>
          <w:rFonts w:ascii="Arial" w:hAnsi="Arial" w:cs="Arial"/>
          <w:bCs/>
          <w:noProof/>
          <w:lang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5"/>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r>
        <w:t>Anpassungsoptionen für den Fomrular-Baustein</w:t>
      </w:r>
    </w:p>
    <w:p w14:paraId="0BBD7289" w14:textId="77777777" w:rsidR="00BD435C" w:rsidRDefault="009B3E92" w:rsidP="00480EF0">
      <w:r w:rsidRPr="00B959FE">
        <w:rPr>
          <w:rFonts w:ascii="Arial" w:hAnsi="Arial" w:cs="Arial"/>
          <w:bCs/>
          <w:noProof/>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6"/>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r>
        <w:lastRenderedPageBreak/>
        <w:t>Präfix-, Suffix-, Pflichtfeld- und PBD-Angabe</w:t>
      </w:r>
    </w:p>
    <w:p w14:paraId="1F889EF4" w14:textId="5746C324" w:rsidR="00CE04AE" w:rsidRPr="00CE04AE" w:rsidRDefault="00CE04AE" w:rsidP="00CE04AE">
      <w:r w:rsidRPr="00EA1EAF">
        <w:rPr>
          <w:rFonts w:ascii="Arial" w:hAnsi="Arial" w:cs="Arial"/>
          <w:bCs/>
          <w:noProof/>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7"/>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Feldtyp-, Feldgrößen- und Beschreibungstextangabe</w:t>
      </w:r>
    </w:p>
    <w:p w14:paraId="4D99B9AF" w14:textId="7088E748" w:rsidR="0033156A" w:rsidRDefault="00EF33AC" w:rsidP="0033156A">
      <w:r w:rsidRPr="00BB112D">
        <w:rPr>
          <w:rFonts w:ascii="Arial" w:hAnsi="Arial" w:cs="Arial"/>
          <w:bCs/>
          <w:noProof/>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8"/>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HC-Lückentest</w:t>
      </w:r>
    </w:p>
    <w:p w14:paraId="0A7913BA" w14:textId="6C99275F" w:rsidR="00DA0F0E" w:rsidRPr="00DA0F0E" w:rsidRDefault="00114B6E" w:rsidP="00DA0F0E">
      <w:r w:rsidRPr="00475EE1">
        <w:rPr>
          <w:rFonts w:ascii="Arial" w:hAnsi="Arial" w:cs="Arial"/>
          <w:bCs/>
          <w:noProof/>
          <w:lang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9"/>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LC-Lückentest im Zoho-Creator</w:t>
      </w:r>
    </w:p>
    <w:p w14:paraId="61847838" w14:textId="30562B0A" w:rsidR="00FC748B" w:rsidRPr="00FC748B" w:rsidRDefault="00A317BC" w:rsidP="00FC748B">
      <w:r w:rsidRPr="0074606D">
        <w:rPr>
          <w:rFonts w:ascii="Arial" w:hAnsi="Arial" w:cs="Arial"/>
          <w:bCs/>
          <w:noProof/>
          <w:lang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50"/>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HTML- und CSS-Code als getrennte Dokumente</w:t>
      </w:r>
    </w:p>
    <w:p w14:paraId="364CB10C" w14:textId="1EF2B5B4" w:rsidR="0003524A" w:rsidRPr="0003524A" w:rsidRDefault="003467C3" w:rsidP="0003524A">
      <w:r w:rsidRPr="00B31DC4">
        <w:rPr>
          <w:rFonts w:ascii="Arial" w:hAnsi="Arial" w:cs="Arial"/>
          <w:bCs/>
          <w:noProof/>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1"/>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0152F90F" w:rsidR="002F0393" w:rsidRDefault="002F0393" w:rsidP="002F0393">
      <w:pPr>
        <w:pStyle w:val="berschrift5"/>
      </w:pPr>
      <w:r>
        <w:t>HTML-Snippet im Zoho Creator mit HTML- und CSS-CODE</w:t>
      </w:r>
    </w:p>
    <w:p w14:paraId="5C53878E" w14:textId="16E9610E" w:rsidR="003B6354" w:rsidRPr="003B6354" w:rsidRDefault="003B6354" w:rsidP="003B6354">
      <w:r w:rsidRPr="00FB5897">
        <w:rPr>
          <w:rFonts w:ascii="Arial" w:hAnsi="Arial" w:cs="Arial"/>
          <w:bCs/>
          <w:noProof/>
          <w:lang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2"/>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lastRenderedPageBreak/>
        <w:t xml:space="preserve">Bootstrap Button im normalen </w:t>
      </w:r>
      <w:r w:rsidR="00954D51">
        <w:t>Z</w:t>
      </w:r>
      <w:r>
        <w:t>ustand</w:t>
      </w:r>
    </w:p>
    <w:p w14:paraId="18CE3875" w14:textId="77777777" w:rsidR="00C77AC5" w:rsidRDefault="00C77AC5" w:rsidP="00480EF0">
      <w:r w:rsidRPr="004A596E">
        <w:rPr>
          <w:rFonts w:ascii="Arial" w:hAnsi="Arial" w:cs="Arial"/>
          <w:bCs/>
          <w:noProof/>
          <w:lang w:eastAsia="de-DE"/>
        </w:rPr>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3"/>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7A36D37E" w14:textId="3291EFA8" w:rsidR="00C77AC5" w:rsidRDefault="00081197" w:rsidP="00480EF0">
      <w:pPr>
        <w:pStyle w:val="berschrift5"/>
      </w:pPr>
      <w:r>
        <w:lastRenderedPageBreak/>
        <w:t>Bootstrap Button im normalen Zustand</w:t>
      </w:r>
    </w:p>
    <w:p w14:paraId="2A179DDF" w14:textId="77777777" w:rsidR="00081197" w:rsidRDefault="00081197" w:rsidP="00480EF0">
      <w:r w:rsidRPr="00880D72">
        <w:rPr>
          <w:rFonts w:ascii="Arial" w:hAnsi="Arial" w:cs="Arial"/>
          <w:bCs/>
          <w:noProof/>
          <w:lang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4"/>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HC-Kontaktformular bei 550 Pixel Bildschirmbreite</w:t>
      </w:r>
    </w:p>
    <w:p w14:paraId="7D487E0A" w14:textId="77777777" w:rsidR="008F643B" w:rsidRDefault="008F643B" w:rsidP="00480EF0">
      <w:r w:rsidRPr="00EB15FD">
        <w:rPr>
          <w:rFonts w:ascii="Arial" w:hAnsi="Arial" w:cs="Arial"/>
          <w:bCs/>
          <w:noProof/>
          <w:lang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5"/>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 xml:space="preserve">HC-Kontaktformular bei </w:t>
      </w:r>
      <w:r w:rsidR="00760885">
        <w:t>3</w:t>
      </w:r>
      <w:r>
        <w:t>50 Pixel Bildschirmbreite</w:t>
      </w:r>
    </w:p>
    <w:p w14:paraId="5DE8F165" w14:textId="77777777" w:rsidR="00894C74" w:rsidRDefault="00894C74" w:rsidP="00480EF0">
      <w:r w:rsidRPr="00283CD9">
        <w:rPr>
          <w:rFonts w:ascii="Arial" w:hAnsi="Arial" w:cs="Arial"/>
          <w:bCs/>
          <w:noProof/>
          <w:lang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6"/>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LC-Abschlusstest bei 550 Pixel Bildschirmbreite</w:t>
      </w:r>
    </w:p>
    <w:p w14:paraId="6B309AE3" w14:textId="77777777" w:rsidR="00AD31C6" w:rsidRDefault="00AD31C6" w:rsidP="00480EF0">
      <w:r w:rsidRPr="0066421E">
        <w:rPr>
          <w:rFonts w:ascii="Arial" w:hAnsi="Arial" w:cs="Arial"/>
          <w:bCs/>
          <w:noProof/>
          <w:lang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7"/>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Werte zur Aufwandsermittlung bei der HC-Version von LexiCode</w:t>
      </w:r>
    </w:p>
    <w:p w14:paraId="286A658C" w14:textId="00F68CF2" w:rsidR="003D774B" w:rsidRDefault="000517E3" w:rsidP="003D774B">
      <w:r w:rsidRPr="00824E3D">
        <w:rPr>
          <w:rFonts w:ascii="Arial" w:hAnsi="Arial" w:cs="Arial"/>
          <w:bCs/>
          <w:noProof/>
          <w:lang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8"/>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r>
        <w:t>Ermittlung des wahrscheinlichen Schaden bei der HC-Version</w:t>
      </w:r>
    </w:p>
    <w:p w14:paraId="461AD336" w14:textId="6D31F579" w:rsidR="000517E3" w:rsidRPr="003D774B" w:rsidRDefault="00EF5573" w:rsidP="003D774B">
      <w:r w:rsidRPr="005B6607">
        <w:rPr>
          <w:rFonts w:ascii="Arial" w:hAnsi="Arial" w:cs="Arial"/>
          <w:bCs/>
          <w:noProof/>
          <w:lang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9"/>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r>
        <w:t>Werte zur Aufwandsermittlung bei der LC/NC-Version von LexiCode</w:t>
      </w:r>
    </w:p>
    <w:p w14:paraId="0D709BA0" w14:textId="4EA61CA7" w:rsidR="001A367E" w:rsidRDefault="001A367E" w:rsidP="001A367E">
      <w:r w:rsidRPr="0065483B">
        <w:rPr>
          <w:rFonts w:ascii="Arial" w:hAnsi="Arial" w:cs="Arial"/>
          <w:bCs/>
          <w:noProof/>
          <w:lang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60"/>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r>
        <w:lastRenderedPageBreak/>
        <w:t>Ermittlung des wahrscheinlichen Schadens bei der LC/NC-Version</w:t>
      </w:r>
    </w:p>
    <w:p w14:paraId="242478A3" w14:textId="13AB8484" w:rsidR="001A367E" w:rsidRDefault="001A367E" w:rsidP="001A367E">
      <w:r w:rsidRPr="00FD2FA6">
        <w:rPr>
          <w:rFonts w:ascii="Arial" w:hAnsi="Arial" w:cs="Arial"/>
          <w:bCs/>
          <w:noProof/>
          <w:lang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1"/>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46A942DF" w14:textId="6DCF5EA5" w:rsidR="00727DC2" w:rsidRDefault="00727DC2" w:rsidP="00727DC2"/>
    <w:p w14:paraId="48F6BEE6" w14:textId="77777777" w:rsidR="00874AE1" w:rsidRDefault="00874AE1" w:rsidP="00727DC2"/>
    <w:p w14:paraId="222D271D" w14:textId="77777777" w:rsidR="003B42FE" w:rsidRDefault="003B42FE" w:rsidP="00727DC2"/>
    <w:p w14:paraId="3F98197B" w14:textId="77777777" w:rsidR="003B42FE" w:rsidRDefault="003B42FE" w:rsidP="00727DC2"/>
    <w:p w14:paraId="05033DE8" w14:textId="3CB18B67" w:rsidR="003B42FE" w:rsidRPr="00727DC2" w:rsidRDefault="003B42FE" w:rsidP="00727DC2">
      <w:pPr>
        <w:sectPr w:rsidR="003B42FE" w:rsidRPr="00727DC2" w:rsidSect="00463671">
          <w:headerReference w:type="even" r:id="rId62"/>
          <w:headerReference w:type="default" r:id="rId63"/>
          <w:footerReference w:type="default" r:id="rId64"/>
          <w:headerReference w:type="first" r:id="rId65"/>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6"/>
          <w:headerReference w:type="default" r:id="rId67"/>
          <w:footerReference w:type="default" r:id="rId68"/>
          <w:headerReference w:type="first" r:id="rId69"/>
          <w:pgSz w:w="11906" w:h="16838" w:code="9"/>
          <w:pgMar w:top="1418" w:right="1418" w:bottom="1418" w:left="1418" w:header="720" w:footer="0" w:gutter="284"/>
          <w:lnNumType w:countBy="1" w:restart="newSection"/>
          <w:cols w:space="720"/>
          <w:docGrid w:linePitch="326"/>
        </w:sectPr>
      </w:pPr>
    </w:p>
    <w:p w14:paraId="44631ED9" w14:textId="77777777" w:rsidR="00CA23CE" w:rsidRPr="007F2DF1" w:rsidRDefault="00CA23CE" w:rsidP="00D33968"/>
    <w:p w14:paraId="29A33623" w14:textId="77777777" w:rsidR="002E58F2" w:rsidRPr="007F2DF1" w:rsidRDefault="002E58F2" w:rsidP="00D33968">
      <w:bookmarkStart w:id="76" w:name="_Hlk520277284"/>
    </w:p>
    <w:p w14:paraId="7560A53E" w14:textId="77777777" w:rsidR="002E58F2" w:rsidRPr="007F2DF1" w:rsidRDefault="002E58F2" w:rsidP="00D33968"/>
    <w:p w14:paraId="17B03523" w14:textId="77777777" w:rsidR="002E58F2" w:rsidRPr="007F2DF1" w:rsidRDefault="002E58F2" w:rsidP="00D33968"/>
    <w:p w14:paraId="5DF32BB2" w14:textId="77777777" w:rsidR="005A6EF0" w:rsidRPr="007F2DF1" w:rsidRDefault="005A6EF0" w:rsidP="00D33968"/>
    <w:p w14:paraId="54E03D67" w14:textId="77777777" w:rsidR="002E58F2" w:rsidRPr="007F2DF1" w:rsidRDefault="002E58F2" w:rsidP="00D33968"/>
    <w:p w14:paraId="39A08E48" w14:textId="77777777" w:rsidR="002E58F2" w:rsidRPr="007F2DF1" w:rsidRDefault="002E58F2" w:rsidP="00D33968"/>
    <w:p w14:paraId="5F7F2F47" w14:textId="77777777" w:rsidR="009A0E53" w:rsidRDefault="0086318F">
      <w:pPr>
        <w:pStyle w:val="DeclarationTitle"/>
      </w:pPr>
      <w:r w:rsidRPr="000103B2">
        <w:t>Erklärung der Echtheit</w:t>
      </w:r>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r w:rsidRPr="000103B2">
              <w:t>Hiermit erkläre ich, dass ich diese Bachelor-/Masterarbeit selbständig und ohne fremde Hilfe angefertigt habe. Ich habe nur die angegebenen Quellen und Hilfsmittel benutzt und alle Quellen angegeben, denen ich Text und Inhalt entnommen habe. Diese Arbeit oder Teile davon wurden noch nie einem anderen Prüfungsausschuss vorgelegt. Ich erkläre mich mit einer Plagiatsprüfung meiner Arbeit durch einen Plagiatserkennungsdienst einverstanden.</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r w:rsidRPr="007B1F34">
              <w:t>Unterschrift</w:t>
            </w:r>
          </w:p>
        </w:tc>
      </w:tr>
      <w:bookmarkEnd w:id="76"/>
    </w:tbl>
    <w:p w14:paraId="4C46C6BE" w14:textId="77777777" w:rsidR="002E58F2" w:rsidRPr="007F2DF1" w:rsidRDefault="002E58F2" w:rsidP="000103B2">
      <w:pPr>
        <w:pStyle w:val="DeclarationTitle"/>
      </w:pPr>
    </w:p>
    <w:sectPr w:rsidR="002E58F2" w:rsidRPr="007F2DF1" w:rsidSect="00463671">
      <w:headerReference w:type="even" r:id="rId70"/>
      <w:headerReference w:type="default" r:id="rId71"/>
      <w:footerReference w:type="default" r:id="rId72"/>
      <w:headerReference w:type="first" r:id="rId73"/>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CAEAE" w14:textId="77777777" w:rsidR="00262CF3" w:rsidRDefault="00262CF3" w:rsidP="0029608C">
      <w:r>
        <w:separator/>
      </w:r>
    </w:p>
    <w:p w14:paraId="42462E4A" w14:textId="77777777" w:rsidR="00262CF3" w:rsidRDefault="00262CF3" w:rsidP="0029608C"/>
    <w:p w14:paraId="196AA800" w14:textId="77777777" w:rsidR="00262CF3" w:rsidRDefault="00262CF3"/>
  </w:endnote>
  <w:endnote w:type="continuationSeparator" w:id="0">
    <w:p w14:paraId="5B5C1145" w14:textId="77777777" w:rsidR="00262CF3" w:rsidRDefault="00262CF3" w:rsidP="0029608C">
      <w:r>
        <w:continuationSeparator/>
      </w:r>
    </w:p>
    <w:p w14:paraId="760F58A8" w14:textId="77777777" w:rsidR="00262CF3" w:rsidRDefault="00262CF3" w:rsidP="0029608C"/>
    <w:p w14:paraId="45C92802" w14:textId="77777777" w:rsidR="00262CF3" w:rsidRDefault="00262C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D90269">
          <w:rPr>
            <w:noProof/>
          </w:rPr>
          <w:t>v</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63</w:t>
        </w:r>
        <w:r w:rsidRPr="00BC4209">
          <w:fldChar w:fldCharType="end"/>
        </w:r>
      </w:p>
    </w:sdtContent>
  </w:sdt>
  <w:p w14:paraId="08DB53F1" w14:textId="77777777" w:rsidR="00777805" w:rsidRDefault="0077780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Hemmer: Hinweise zu Seminararbeiten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64</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90269">
          <w:rPr>
            <w:noProof/>
          </w:rPr>
          <w:t>65</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94247" w14:textId="77777777" w:rsidR="00262CF3" w:rsidRDefault="00262CF3" w:rsidP="0029608C">
      <w:r>
        <w:separator/>
      </w:r>
    </w:p>
  </w:footnote>
  <w:footnote w:type="continuationSeparator" w:id="0">
    <w:p w14:paraId="1D3375AB" w14:textId="77777777" w:rsidR="00262CF3" w:rsidRDefault="00262CF3" w:rsidP="0029608C">
      <w:r>
        <w:continuationSeparator/>
      </w:r>
    </w:p>
    <w:p w14:paraId="5A35E1EF" w14:textId="77777777" w:rsidR="00262CF3" w:rsidRDefault="00262CF3" w:rsidP="0029608C"/>
    <w:p w14:paraId="60296C3B" w14:textId="77777777" w:rsidR="00262CF3" w:rsidRDefault="00262CF3"/>
  </w:footnote>
  <w:footnote w:id="1">
    <w:p w14:paraId="61692348" w14:textId="77777777" w:rsidR="004A184E" w:rsidRDefault="004A184E" w:rsidP="004A184E">
      <w:pPr>
        <w:pStyle w:val="Funotentext"/>
      </w:pPr>
      <w:r>
        <w:rPr>
          <w:rStyle w:val="Funotenzeichen"/>
        </w:rPr>
        <w:footnoteRef/>
      </w:r>
      <w:r>
        <w:t xml:space="preserve"> Siehe Anhang A</w:t>
      </w:r>
    </w:p>
  </w:footnote>
  <w:footnote w:id="2">
    <w:p w14:paraId="197B7932" w14:textId="77777777" w:rsidR="004A184E" w:rsidRDefault="004A184E" w:rsidP="004A184E">
      <w:pPr>
        <w:pStyle w:val="Funotentext"/>
      </w:pPr>
      <w:r>
        <w:rPr>
          <w:rStyle w:val="Funotenzeichen"/>
        </w:rPr>
        <w:footnoteRef/>
      </w:r>
      <w:r>
        <w:t xml:space="preserve"> Siehe Anhang B</w:t>
      </w:r>
    </w:p>
  </w:footnote>
  <w:footnote w:id="3">
    <w:p w14:paraId="50A10FC0" w14:textId="77777777" w:rsidR="00715932" w:rsidRDefault="00715932" w:rsidP="00715932">
      <w:pPr>
        <w:pStyle w:val="Funotentext"/>
      </w:pPr>
      <w:r>
        <w:rPr>
          <w:rStyle w:val="Funotenzeichen"/>
        </w:rPr>
        <w:footnoteRef/>
      </w:r>
      <w:r>
        <w:t xml:space="preserve"> Siehe Anhang C</w:t>
      </w:r>
    </w:p>
  </w:footnote>
  <w:footnote w:id="4">
    <w:p w14:paraId="4DE60A6C" w14:textId="77777777" w:rsidR="00715932" w:rsidRDefault="00715932" w:rsidP="00715932">
      <w:pPr>
        <w:pStyle w:val="Funotentext"/>
      </w:pPr>
      <w:r>
        <w:rPr>
          <w:rStyle w:val="Funotenzeichen"/>
        </w:rPr>
        <w:footnoteRef/>
      </w:r>
      <w:r>
        <w:t xml:space="preserve"> Siehe Anhang D</w:t>
      </w:r>
    </w:p>
  </w:footnote>
  <w:footnote w:id="5">
    <w:p w14:paraId="0D2AAAA1" w14:textId="77777777" w:rsidR="00715932" w:rsidRDefault="00715932" w:rsidP="00715932">
      <w:pPr>
        <w:pStyle w:val="Funotentext"/>
      </w:pPr>
      <w:r>
        <w:rPr>
          <w:rStyle w:val="Funotenzeichen"/>
        </w:rPr>
        <w:footnoteRef/>
      </w:r>
      <w:r>
        <w:t xml:space="preserve"> Siehe Anhang E</w:t>
      </w:r>
    </w:p>
  </w:footnote>
  <w:footnote w:id="6">
    <w:p w14:paraId="64E8E358" w14:textId="77777777" w:rsidR="00A91CDF" w:rsidRDefault="00A91CDF" w:rsidP="00A91CDF">
      <w:pPr>
        <w:pStyle w:val="Funotentext"/>
      </w:pPr>
      <w:r>
        <w:rPr>
          <w:rStyle w:val="Funotenzeichen"/>
        </w:rPr>
        <w:footnoteRef/>
      </w:r>
      <w:r>
        <w:t xml:space="preserve"> Siehe Anhang H</w:t>
      </w:r>
    </w:p>
  </w:footnote>
  <w:footnote w:id="7">
    <w:p w14:paraId="55669A5B" w14:textId="77777777" w:rsidR="00A91CDF" w:rsidRDefault="00A91CDF" w:rsidP="00A91CDF">
      <w:pPr>
        <w:pStyle w:val="Funotentext"/>
      </w:pPr>
      <w:r>
        <w:rPr>
          <w:rStyle w:val="Funotenzeichen"/>
        </w:rPr>
        <w:footnoteRef/>
      </w:r>
      <w:r>
        <w:t xml:space="preserve"> Siehe Anhang I</w:t>
      </w:r>
    </w:p>
  </w:footnote>
  <w:footnote w:id="8">
    <w:p w14:paraId="5C3C8AC5" w14:textId="77777777" w:rsidR="00A91CDF" w:rsidRDefault="00A91CDF" w:rsidP="00A91CDF">
      <w:pPr>
        <w:pStyle w:val="Funotentext"/>
      </w:pPr>
      <w:r>
        <w:rPr>
          <w:rStyle w:val="Funotenzeichen"/>
        </w:rPr>
        <w:footnoteRef/>
      </w:r>
      <w:r>
        <w:t xml:space="preserve"> Siehe Anhang J</w:t>
      </w:r>
    </w:p>
  </w:footnote>
  <w:footnote w:id="9">
    <w:p w14:paraId="5312531D" w14:textId="77777777" w:rsidR="009C6572" w:rsidRDefault="009C6572" w:rsidP="009C6572">
      <w:pPr>
        <w:pStyle w:val="Funotentext"/>
        <w:tabs>
          <w:tab w:val="left" w:pos="1875"/>
        </w:tabs>
      </w:pPr>
      <w:r>
        <w:rPr>
          <w:rStyle w:val="Funotenzeichen"/>
        </w:rPr>
        <w:footnoteRef/>
      </w:r>
      <w:r>
        <w:t xml:space="preserve"> Siehe Anhang N</w:t>
      </w:r>
    </w:p>
  </w:footnote>
  <w:footnote w:id="10">
    <w:p w14:paraId="010B6824" w14:textId="77777777" w:rsidR="009C6572" w:rsidRDefault="009C6572" w:rsidP="009C6572">
      <w:pPr>
        <w:pStyle w:val="Funotentext"/>
      </w:pPr>
      <w:r>
        <w:rPr>
          <w:rStyle w:val="Funotenzeichen"/>
        </w:rPr>
        <w:footnoteRef/>
      </w:r>
      <w:r>
        <w:t xml:space="preserve"> Siehe Anhang O</w:t>
      </w:r>
    </w:p>
  </w:footnote>
  <w:footnote w:id="11">
    <w:p w14:paraId="2DA6D012" w14:textId="77777777" w:rsidR="009C6572" w:rsidRDefault="009C6572" w:rsidP="009C6572">
      <w:pPr>
        <w:pStyle w:val="Funotentext"/>
      </w:pPr>
      <w:r>
        <w:rPr>
          <w:rStyle w:val="Funotenzeichen"/>
        </w:rPr>
        <w:footnoteRef/>
      </w:r>
      <w:r>
        <w:t xml:space="preserve"> Siehe Anhang P</w:t>
      </w:r>
    </w:p>
  </w:footnote>
  <w:footnote w:id="12">
    <w:p w14:paraId="738915B5" w14:textId="77777777" w:rsidR="009C6572" w:rsidRDefault="009C6572" w:rsidP="009C6572">
      <w:pPr>
        <w:pStyle w:val="Funotentext"/>
      </w:pPr>
      <w:r>
        <w:rPr>
          <w:rStyle w:val="Funotenzeichen"/>
        </w:rPr>
        <w:footnoteRef/>
      </w:r>
      <w:r>
        <w:t xml:space="preserve"> Siehe Anhang Q</w:t>
      </w:r>
    </w:p>
  </w:footnote>
  <w:footnote w:id="13">
    <w:p w14:paraId="408D4174" w14:textId="77777777" w:rsidR="00DE0AE9" w:rsidRDefault="00DE0AE9" w:rsidP="00DE0AE9">
      <w:pPr>
        <w:pStyle w:val="Funotentext"/>
      </w:pPr>
      <w:r>
        <w:rPr>
          <w:rStyle w:val="Funotenzeichen"/>
        </w:rPr>
        <w:footnoteRef/>
      </w:r>
      <w:r>
        <w:t xml:space="preserve"> Siehe Anhang R</w:t>
      </w:r>
    </w:p>
  </w:footnote>
  <w:footnote w:id="14">
    <w:p w14:paraId="0614CB0C" w14:textId="77777777" w:rsidR="00DE0AE9" w:rsidRDefault="00DE0AE9" w:rsidP="00DE0AE9">
      <w:pPr>
        <w:pStyle w:val="Funotentext"/>
      </w:pPr>
      <w:r>
        <w:rPr>
          <w:rStyle w:val="Funotenzeichen"/>
        </w:rPr>
        <w:footnoteRef/>
      </w:r>
      <w:r>
        <w:t xml:space="preserve"> Siehe Anhang S</w:t>
      </w:r>
    </w:p>
  </w:footnote>
  <w:footnote w:id="15">
    <w:p w14:paraId="66BE3EE8" w14:textId="77777777" w:rsidR="00DE0AE9" w:rsidRDefault="00DE0AE9" w:rsidP="00DE0AE9">
      <w:pPr>
        <w:pStyle w:val="Funotentext"/>
      </w:pPr>
      <w:r>
        <w:rPr>
          <w:rStyle w:val="Funotenzeichen"/>
        </w:rPr>
        <w:footnoteRef/>
      </w:r>
      <w:r>
        <w:t xml:space="preserve"> Siehe Anhang T</w:t>
      </w:r>
    </w:p>
  </w:footnote>
  <w:footnote w:id="16">
    <w:p w14:paraId="2B804949" w14:textId="77777777" w:rsidR="00DE0AE9" w:rsidRDefault="00DE0AE9" w:rsidP="00DE0AE9">
      <w:pPr>
        <w:pStyle w:val="Funotentext"/>
      </w:pPr>
      <w:r>
        <w:rPr>
          <w:rStyle w:val="Funotenzeichen"/>
        </w:rPr>
        <w:footnoteRef/>
      </w:r>
      <w:r>
        <w:t xml:space="preserve"> Siehe Anhang U</w:t>
      </w:r>
    </w:p>
  </w:footnote>
  <w:footnote w:id="17">
    <w:p w14:paraId="73884AC9" w14:textId="77777777" w:rsidR="00DE0AE9" w:rsidRDefault="00DE0AE9" w:rsidP="00DE0AE9">
      <w:pPr>
        <w:pStyle w:val="Funotentext"/>
      </w:pPr>
      <w:r>
        <w:rPr>
          <w:rStyle w:val="Funotenzeichen"/>
        </w:rPr>
        <w:footnoteRef/>
      </w:r>
      <w:r>
        <w:t xml:space="preserve"> Siehe Anhang V</w:t>
      </w:r>
    </w:p>
  </w:footnote>
  <w:footnote w:id="18">
    <w:p w14:paraId="6824A9A4" w14:textId="77777777" w:rsidR="00000639" w:rsidRDefault="00000639" w:rsidP="00000639">
      <w:pPr>
        <w:pStyle w:val="Funotentext"/>
      </w:pPr>
      <w:r>
        <w:rPr>
          <w:rStyle w:val="Funotenzeichen"/>
        </w:rPr>
        <w:footnoteRef/>
      </w:r>
      <w:r>
        <w:t xml:space="preserve"> Siehe Anhang W</w:t>
      </w:r>
    </w:p>
  </w:footnote>
  <w:footnote w:id="19">
    <w:p w14:paraId="618CF901" w14:textId="77777777" w:rsidR="00000639" w:rsidRDefault="00000639" w:rsidP="00000639">
      <w:pPr>
        <w:pStyle w:val="Funotentext"/>
      </w:pPr>
      <w:r>
        <w:rPr>
          <w:rStyle w:val="Funotenzeichen"/>
        </w:rPr>
        <w:footnoteRef/>
      </w:r>
      <w:r>
        <w:t xml:space="preserve"> Siehe Anhang X</w:t>
      </w:r>
    </w:p>
  </w:footnote>
  <w:footnote w:id="20">
    <w:p w14:paraId="783981F0" w14:textId="77777777" w:rsidR="00000639" w:rsidRDefault="00000639" w:rsidP="00000639">
      <w:pPr>
        <w:pStyle w:val="Funotentext"/>
      </w:pPr>
      <w:r>
        <w:rPr>
          <w:rStyle w:val="Funotenzeichen"/>
        </w:rPr>
        <w:footnoteRef/>
      </w:r>
      <w:r>
        <w:t xml:space="preserve"> Siehe Anhang Y</w:t>
      </w:r>
    </w:p>
  </w:footnote>
  <w:footnote w:id="21">
    <w:p w14:paraId="513AC794" w14:textId="77777777" w:rsidR="00000639" w:rsidRDefault="00000639" w:rsidP="00000639">
      <w:pPr>
        <w:pStyle w:val="Funotentext"/>
      </w:pPr>
      <w:r>
        <w:rPr>
          <w:rStyle w:val="Funotenzeichen"/>
        </w:rPr>
        <w:footnoteRef/>
      </w:r>
      <w:r>
        <w:t xml:space="preserve"> Siehe Anhang Z</w:t>
      </w:r>
    </w:p>
  </w:footnote>
  <w:footnote w:id="22">
    <w:p w14:paraId="3A37476C" w14:textId="77777777" w:rsidR="009A0E53" w:rsidRDefault="0086318F">
      <w:pPr>
        <w:pStyle w:val="Funotentext"/>
      </w:pPr>
      <w:r>
        <w:rPr>
          <w:rStyle w:val="Funotenzeichen"/>
        </w:rPr>
        <w:footnoteRef/>
      </w:r>
      <w:r>
        <w:t xml:space="preserve"> </w:t>
      </w:r>
      <w:sdt>
        <w:sdtPr>
          <w:id w:val="-1368900897"/>
          <w:citation/>
        </w:sdtPr>
        <w:sdtContent>
          <w:r>
            <w:fldChar w:fldCharType="begin"/>
          </w:r>
          <w:r w:rsidRPr="00EA6D28">
            <w:instrText xml:space="preserve">CITATION Gur18 \p 181 \l 1031 </w:instrText>
          </w:r>
          <w:r>
            <w:fldChar w:fldCharType="separate"/>
          </w:r>
          <w:r w:rsidR="007B1F34">
            <w:rPr>
              <w:noProof/>
            </w:rPr>
            <w:t>(Gurevitch et al., 2018, S. 181)</w:t>
          </w:r>
          <w:r>
            <w:fldChar w:fldCharType="end"/>
          </w:r>
        </w:sdtContent>
      </w:sdt>
    </w:p>
  </w:footnote>
  <w:footnote w:id="23">
    <w:p w14:paraId="75BBD305" w14:textId="77777777" w:rsidR="009A0E53" w:rsidRDefault="0086318F">
      <w:pPr>
        <w:pStyle w:val="Funotentext"/>
      </w:pPr>
      <w:r>
        <w:rPr>
          <w:rStyle w:val="Funotenzeichen"/>
        </w:rPr>
        <w:footnoteRef/>
      </w:r>
      <w:r>
        <w:t xml:space="preserve"> </w:t>
      </w:r>
      <w:sdt>
        <w:sdtPr>
          <w:id w:val="-2046756233"/>
          <w:citation/>
        </w:sdtPr>
        <w:sdtContent>
          <w:r>
            <w:fldChar w:fldCharType="begin"/>
          </w:r>
          <w:r>
            <w:instrText xml:space="preserve">CITATION Bla10 \p 228 \f "cf. " \l 1031 </w:instrText>
          </w:r>
          <w:r>
            <w:fldChar w:fldCharType="separate"/>
          </w:r>
          <w:r w:rsidR="007B1F34">
            <w:rPr>
              <w:noProof/>
            </w:rPr>
            <w:t>(vgl. Blaxter et al., 2010, S. 228)</w:t>
          </w:r>
          <w:r>
            <w:fldChar w:fldCharType="end"/>
          </w:r>
        </w:sdtContent>
      </w:sdt>
    </w:p>
  </w:footnote>
  <w:footnote w:id="24">
    <w:p w14:paraId="419B7063" w14:textId="77777777" w:rsidR="009A0E53" w:rsidRDefault="0086318F">
      <w:pPr>
        <w:pStyle w:val="Funotentext"/>
        <w:rPr>
          <w:lang w:val="de-DE"/>
        </w:rPr>
      </w:pPr>
      <w:r>
        <w:rPr>
          <w:rStyle w:val="Funotenzeichen"/>
        </w:rPr>
        <w:footnoteRef/>
      </w:r>
      <w:r>
        <w:rPr>
          <w:lang w:val="de-DE"/>
        </w:rPr>
        <w:t xml:space="preserve"> Zitierung der Tabelle</w:t>
      </w:r>
    </w:p>
  </w:footnote>
  <w:footnote w:id="25">
    <w:p w14:paraId="03334C54" w14:textId="77777777" w:rsidR="009A0E53" w:rsidRDefault="0086318F">
      <w:pPr>
        <w:pStyle w:val="Funotentext"/>
        <w:rPr>
          <w:lang w:val="de-DE"/>
        </w:rPr>
      </w:pPr>
      <w:r>
        <w:rPr>
          <w:rStyle w:val="Funotenzeichen"/>
        </w:rPr>
        <w:footnoteRef/>
      </w:r>
      <w:r>
        <w:t xml:space="preserve"> Abbildung Zitierung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4DB4B" w14:textId="77777777" w:rsidR="00777805" w:rsidRDefault="007778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9307848">
    <w:abstractNumId w:val="9"/>
  </w:num>
  <w:num w:numId="2" w16cid:durableId="269432633">
    <w:abstractNumId w:val="29"/>
  </w:num>
  <w:num w:numId="3" w16cid:durableId="1898199677">
    <w:abstractNumId w:val="23"/>
  </w:num>
  <w:num w:numId="4" w16cid:durableId="171533964">
    <w:abstractNumId w:val="27"/>
  </w:num>
  <w:num w:numId="5" w16cid:durableId="1073772858">
    <w:abstractNumId w:val="26"/>
  </w:num>
  <w:num w:numId="6" w16cid:durableId="174271722">
    <w:abstractNumId w:val="31"/>
  </w:num>
  <w:num w:numId="7" w16cid:durableId="1052802445">
    <w:abstractNumId w:val="30"/>
  </w:num>
  <w:num w:numId="8" w16cid:durableId="1537036646">
    <w:abstractNumId w:val="24"/>
  </w:num>
  <w:num w:numId="9" w16cid:durableId="1203786575">
    <w:abstractNumId w:val="35"/>
  </w:num>
  <w:num w:numId="10" w16cid:durableId="1071779154">
    <w:abstractNumId w:val="28"/>
  </w:num>
  <w:num w:numId="11" w16cid:durableId="205413426">
    <w:abstractNumId w:val="36"/>
  </w:num>
  <w:num w:numId="12" w16cid:durableId="2070568392">
    <w:abstractNumId w:val="33"/>
  </w:num>
  <w:num w:numId="13" w16cid:durableId="1033651307">
    <w:abstractNumId w:val="7"/>
  </w:num>
  <w:num w:numId="14" w16cid:durableId="831487641">
    <w:abstractNumId w:val="6"/>
  </w:num>
  <w:num w:numId="15" w16cid:durableId="505442205">
    <w:abstractNumId w:val="5"/>
  </w:num>
  <w:num w:numId="16" w16cid:durableId="1500122381">
    <w:abstractNumId w:val="4"/>
  </w:num>
  <w:num w:numId="17" w16cid:durableId="1675061852">
    <w:abstractNumId w:val="8"/>
  </w:num>
  <w:num w:numId="18" w16cid:durableId="1335037377">
    <w:abstractNumId w:val="3"/>
  </w:num>
  <w:num w:numId="19" w16cid:durableId="534267823">
    <w:abstractNumId w:val="2"/>
  </w:num>
  <w:num w:numId="20" w16cid:durableId="777871069">
    <w:abstractNumId w:val="1"/>
  </w:num>
  <w:num w:numId="21" w16cid:durableId="509030931">
    <w:abstractNumId w:val="0"/>
  </w:num>
  <w:num w:numId="22" w16cid:durableId="2037730436">
    <w:abstractNumId w:val="34"/>
  </w:num>
  <w:num w:numId="23" w16cid:durableId="72289401">
    <w:abstractNumId w:val="37"/>
  </w:num>
  <w:num w:numId="24" w16cid:durableId="873539277">
    <w:abstractNumId w:val="25"/>
  </w:num>
  <w:num w:numId="25" w16cid:durableId="1546060515">
    <w:abstractNumId w:val="32"/>
  </w:num>
  <w:num w:numId="26" w16cid:durableId="20325315">
    <w:abstractNumId w:val="27"/>
    <w:lvlOverride w:ilvl="0">
      <w:startOverride w:val="2"/>
    </w:lvlOverride>
    <w:lvlOverride w:ilvl="1">
      <w:startOverride w:val="1"/>
    </w:lvlOverride>
  </w:num>
  <w:num w:numId="27" w16cid:durableId="1593121893">
    <w:abstractNumId w:val="27"/>
    <w:lvlOverride w:ilvl="0">
      <w:startOverride w:val="2"/>
    </w:lvlOverride>
    <w:lvlOverride w:ilvl="1">
      <w:startOverride w:val="2"/>
    </w:lvlOverride>
  </w:num>
  <w:num w:numId="28" w16cid:durableId="837497726">
    <w:abstractNumId w:val="27"/>
    <w:lvlOverride w:ilvl="0">
      <w:startOverride w:val="2"/>
    </w:lvlOverride>
    <w:lvlOverride w:ilvl="1">
      <w:startOverride w:val="3"/>
    </w:lvlOverride>
  </w:num>
  <w:num w:numId="29" w16cid:durableId="1354648688">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1BAD"/>
    <w:rsid w:val="00001CB7"/>
    <w:rsid w:val="0000225C"/>
    <w:rsid w:val="000033C9"/>
    <w:rsid w:val="00003713"/>
    <w:rsid w:val="000038C1"/>
    <w:rsid w:val="000042C9"/>
    <w:rsid w:val="00005B7C"/>
    <w:rsid w:val="00006CF5"/>
    <w:rsid w:val="00007CA5"/>
    <w:rsid w:val="0001034B"/>
    <w:rsid w:val="000103B2"/>
    <w:rsid w:val="0001077D"/>
    <w:rsid w:val="000136DB"/>
    <w:rsid w:val="00014223"/>
    <w:rsid w:val="000149E3"/>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BD7"/>
    <w:rsid w:val="0002601E"/>
    <w:rsid w:val="00026980"/>
    <w:rsid w:val="00026AF6"/>
    <w:rsid w:val="00027D8E"/>
    <w:rsid w:val="0003040A"/>
    <w:rsid w:val="0003152A"/>
    <w:rsid w:val="00032F79"/>
    <w:rsid w:val="000335D9"/>
    <w:rsid w:val="00034A05"/>
    <w:rsid w:val="0003524A"/>
    <w:rsid w:val="00035B41"/>
    <w:rsid w:val="00036274"/>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D06"/>
    <w:rsid w:val="000565D7"/>
    <w:rsid w:val="000567C3"/>
    <w:rsid w:val="00056B49"/>
    <w:rsid w:val="00056B5F"/>
    <w:rsid w:val="00057190"/>
    <w:rsid w:val="00057E0E"/>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6A75"/>
    <w:rsid w:val="00066B21"/>
    <w:rsid w:val="00066C90"/>
    <w:rsid w:val="00067B32"/>
    <w:rsid w:val="00070DB2"/>
    <w:rsid w:val="0007163C"/>
    <w:rsid w:val="000718CD"/>
    <w:rsid w:val="0007286B"/>
    <w:rsid w:val="00072A10"/>
    <w:rsid w:val="0007377A"/>
    <w:rsid w:val="00074E65"/>
    <w:rsid w:val="00075786"/>
    <w:rsid w:val="000761CE"/>
    <w:rsid w:val="000764D9"/>
    <w:rsid w:val="00077CD0"/>
    <w:rsid w:val="00081035"/>
    <w:rsid w:val="00081197"/>
    <w:rsid w:val="00082C58"/>
    <w:rsid w:val="00082D83"/>
    <w:rsid w:val="000836A7"/>
    <w:rsid w:val="00083B6A"/>
    <w:rsid w:val="0008441A"/>
    <w:rsid w:val="000845BF"/>
    <w:rsid w:val="0008469C"/>
    <w:rsid w:val="00084C57"/>
    <w:rsid w:val="000857F9"/>
    <w:rsid w:val="0008583C"/>
    <w:rsid w:val="000867BC"/>
    <w:rsid w:val="00086DAF"/>
    <w:rsid w:val="000875D0"/>
    <w:rsid w:val="0008780C"/>
    <w:rsid w:val="00087BDC"/>
    <w:rsid w:val="00087C5D"/>
    <w:rsid w:val="00091472"/>
    <w:rsid w:val="00091A8F"/>
    <w:rsid w:val="0009309E"/>
    <w:rsid w:val="0009313C"/>
    <w:rsid w:val="00093219"/>
    <w:rsid w:val="00093571"/>
    <w:rsid w:val="00094419"/>
    <w:rsid w:val="00094CBA"/>
    <w:rsid w:val="00096146"/>
    <w:rsid w:val="00096B3A"/>
    <w:rsid w:val="00096CB8"/>
    <w:rsid w:val="000971D7"/>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AB5"/>
    <w:rsid w:val="000B4D4F"/>
    <w:rsid w:val="000B4DD4"/>
    <w:rsid w:val="000B5253"/>
    <w:rsid w:val="000B58CF"/>
    <w:rsid w:val="000B7A12"/>
    <w:rsid w:val="000B7C8F"/>
    <w:rsid w:val="000C00DC"/>
    <w:rsid w:val="000C18B1"/>
    <w:rsid w:val="000C1AC9"/>
    <w:rsid w:val="000C20B8"/>
    <w:rsid w:val="000C4A17"/>
    <w:rsid w:val="000C4C60"/>
    <w:rsid w:val="000C512C"/>
    <w:rsid w:val="000C63BB"/>
    <w:rsid w:val="000C75FE"/>
    <w:rsid w:val="000C7FA8"/>
    <w:rsid w:val="000D0648"/>
    <w:rsid w:val="000D2082"/>
    <w:rsid w:val="000D22FE"/>
    <w:rsid w:val="000D23F2"/>
    <w:rsid w:val="000D2EA4"/>
    <w:rsid w:val="000D2EE2"/>
    <w:rsid w:val="000D33CA"/>
    <w:rsid w:val="000D5D50"/>
    <w:rsid w:val="000D6093"/>
    <w:rsid w:val="000D6C3F"/>
    <w:rsid w:val="000D7251"/>
    <w:rsid w:val="000D74C3"/>
    <w:rsid w:val="000D7BE6"/>
    <w:rsid w:val="000E059E"/>
    <w:rsid w:val="000E0B86"/>
    <w:rsid w:val="000E0E0D"/>
    <w:rsid w:val="000E1046"/>
    <w:rsid w:val="000E2E5A"/>
    <w:rsid w:val="000E2FBA"/>
    <w:rsid w:val="000E3C0C"/>
    <w:rsid w:val="000E3F66"/>
    <w:rsid w:val="000E48A6"/>
    <w:rsid w:val="000E4D6F"/>
    <w:rsid w:val="000E518D"/>
    <w:rsid w:val="000E664C"/>
    <w:rsid w:val="000E6892"/>
    <w:rsid w:val="000E68BE"/>
    <w:rsid w:val="000E71AA"/>
    <w:rsid w:val="000E7375"/>
    <w:rsid w:val="000F01E5"/>
    <w:rsid w:val="000F0882"/>
    <w:rsid w:val="000F08CE"/>
    <w:rsid w:val="000F197C"/>
    <w:rsid w:val="000F1D92"/>
    <w:rsid w:val="000F1E67"/>
    <w:rsid w:val="000F267A"/>
    <w:rsid w:val="000F2927"/>
    <w:rsid w:val="000F2B47"/>
    <w:rsid w:val="000F34CD"/>
    <w:rsid w:val="000F358E"/>
    <w:rsid w:val="000F3FD1"/>
    <w:rsid w:val="000F4601"/>
    <w:rsid w:val="000F484B"/>
    <w:rsid w:val="000F557E"/>
    <w:rsid w:val="000F6851"/>
    <w:rsid w:val="000F7949"/>
    <w:rsid w:val="001008A5"/>
    <w:rsid w:val="00100E5D"/>
    <w:rsid w:val="001024DA"/>
    <w:rsid w:val="00103E79"/>
    <w:rsid w:val="001041F7"/>
    <w:rsid w:val="0010429E"/>
    <w:rsid w:val="0010491D"/>
    <w:rsid w:val="00104A64"/>
    <w:rsid w:val="0010713E"/>
    <w:rsid w:val="00107D62"/>
    <w:rsid w:val="00107D81"/>
    <w:rsid w:val="001115EF"/>
    <w:rsid w:val="00111E59"/>
    <w:rsid w:val="00111F13"/>
    <w:rsid w:val="00112480"/>
    <w:rsid w:val="0011282D"/>
    <w:rsid w:val="00113693"/>
    <w:rsid w:val="00113B4D"/>
    <w:rsid w:val="00113E5F"/>
    <w:rsid w:val="00114B6E"/>
    <w:rsid w:val="001154F2"/>
    <w:rsid w:val="001160F6"/>
    <w:rsid w:val="0011712B"/>
    <w:rsid w:val="00117432"/>
    <w:rsid w:val="00117768"/>
    <w:rsid w:val="00120650"/>
    <w:rsid w:val="0012072C"/>
    <w:rsid w:val="001226A8"/>
    <w:rsid w:val="001227CD"/>
    <w:rsid w:val="001227F3"/>
    <w:rsid w:val="001236F6"/>
    <w:rsid w:val="001259C7"/>
    <w:rsid w:val="0012713A"/>
    <w:rsid w:val="001271F0"/>
    <w:rsid w:val="00130494"/>
    <w:rsid w:val="00131368"/>
    <w:rsid w:val="001315C2"/>
    <w:rsid w:val="0013286D"/>
    <w:rsid w:val="001328D9"/>
    <w:rsid w:val="001337CA"/>
    <w:rsid w:val="00133D07"/>
    <w:rsid w:val="00133F32"/>
    <w:rsid w:val="001352C2"/>
    <w:rsid w:val="00135661"/>
    <w:rsid w:val="0013568E"/>
    <w:rsid w:val="00135AE8"/>
    <w:rsid w:val="00136506"/>
    <w:rsid w:val="00136621"/>
    <w:rsid w:val="00136FC1"/>
    <w:rsid w:val="001402CE"/>
    <w:rsid w:val="00140A62"/>
    <w:rsid w:val="00140D78"/>
    <w:rsid w:val="00140D8A"/>
    <w:rsid w:val="001411FF"/>
    <w:rsid w:val="00142994"/>
    <w:rsid w:val="00142F25"/>
    <w:rsid w:val="00143283"/>
    <w:rsid w:val="00144238"/>
    <w:rsid w:val="001455F3"/>
    <w:rsid w:val="0014664C"/>
    <w:rsid w:val="001471C1"/>
    <w:rsid w:val="0014729F"/>
    <w:rsid w:val="00150073"/>
    <w:rsid w:val="00150359"/>
    <w:rsid w:val="001503E6"/>
    <w:rsid w:val="0015132E"/>
    <w:rsid w:val="00151C20"/>
    <w:rsid w:val="00151E10"/>
    <w:rsid w:val="00152219"/>
    <w:rsid w:val="001528A8"/>
    <w:rsid w:val="00152A76"/>
    <w:rsid w:val="00153C86"/>
    <w:rsid w:val="001543B7"/>
    <w:rsid w:val="001545D0"/>
    <w:rsid w:val="0015497B"/>
    <w:rsid w:val="001549A4"/>
    <w:rsid w:val="00155AB1"/>
    <w:rsid w:val="00156FC8"/>
    <w:rsid w:val="0015762F"/>
    <w:rsid w:val="00157DD9"/>
    <w:rsid w:val="0016012E"/>
    <w:rsid w:val="0016088B"/>
    <w:rsid w:val="00161CF3"/>
    <w:rsid w:val="0016207F"/>
    <w:rsid w:val="0016330B"/>
    <w:rsid w:val="00163849"/>
    <w:rsid w:val="00163851"/>
    <w:rsid w:val="001643F1"/>
    <w:rsid w:val="001649A9"/>
    <w:rsid w:val="001657A7"/>
    <w:rsid w:val="001659F3"/>
    <w:rsid w:val="00165BD2"/>
    <w:rsid w:val="00165E1F"/>
    <w:rsid w:val="00165F83"/>
    <w:rsid w:val="00166CE6"/>
    <w:rsid w:val="00167238"/>
    <w:rsid w:val="001676F4"/>
    <w:rsid w:val="0016792C"/>
    <w:rsid w:val="00167A46"/>
    <w:rsid w:val="00167EBF"/>
    <w:rsid w:val="00170259"/>
    <w:rsid w:val="00170E24"/>
    <w:rsid w:val="00171990"/>
    <w:rsid w:val="00171C02"/>
    <w:rsid w:val="001724C6"/>
    <w:rsid w:val="00173723"/>
    <w:rsid w:val="00174049"/>
    <w:rsid w:val="00174688"/>
    <w:rsid w:val="00174A42"/>
    <w:rsid w:val="00176C61"/>
    <w:rsid w:val="00177052"/>
    <w:rsid w:val="001770E2"/>
    <w:rsid w:val="00177F30"/>
    <w:rsid w:val="0018020D"/>
    <w:rsid w:val="0018294D"/>
    <w:rsid w:val="00182E2A"/>
    <w:rsid w:val="00183051"/>
    <w:rsid w:val="001836F1"/>
    <w:rsid w:val="00183BA8"/>
    <w:rsid w:val="00184DF9"/>
    <w:rsid w:val="00184EF6"/>
    <w:rsid w:val="00185AE8"/>
    <w:rsid w:val="00185EEB"/>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2AFA"/>
    <w:rsid w:val="001B2B17"/>
    <w:rsid w:val="001B34FC"/>
    <w:rsid w:val="001B3617"/>
    <w:rsid w:val="001B5EF2"/>
    <w:rsid w:val="001B6179"/>
    <w:rsid w:val="001B7F96"/>
    <w:rsid w:val="001C0D6D"/>
    <w:rsid w:val="001C1461"/>
    <w:rsid w:val="001C14F4"/>
    <w:rsid w:val="001C177F"/>
    <w:rsid w:val="001C1C4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772F"/>
    <w:rsid w:val="001D78E1"/>
    <w:rsid w:val="001E0987"/>
    <w:rsid w:val="001E1449"/>
    <w:rsid w:val="001E25BC"/>
    <w:rsid w:val="001E289A"/>
    <w:rsid w:val="001E2912"/>
    <w:rsid w:val="001E2F18"/>
    <w:rsid w:val="001E31CB"/>
    <w:rsid w:val="001E42F7"/>
    <w:rsid w:val="001E52AF"/>
    <w:rsid w:val="001E532B"/>
    <w:rsid w:val="001E58C3"/>
    <w:rsid w:val="001E6302"/>
    <w:rsid w:val="001E68B9"/>
    <w:rsid w:val="001E6DF0"/>
    <w:rsid w:val="001E7442"/>
    <w:rsid w:val="001E7461"/>
    <w:rsid w:val="001E797D"/>
    <w:rsid w:val="001E7A0F"/>
    <w:rsid w:val="001F001E"/>
    <w:rsid w:val="001F014E"/>
    <w:rsid w:val="001F01CA"/>
    <w:rsid w:val="001F108D"/>
    <w:rsid w:val="001F10C6"/>
    <w:rsid w:val="001F12E8"/>
    <w:rsid w:val="001F179D"/>
    <w:rsid w:val="001F21B0"/>
    <w:rsid w:val="001F4520"/>
    <w:rsid w:val="001F51B9"/>
    <w:rsid w:val="001F5689"/>
    <w:rsid w:val="001F7478"/>
    <w:rsid w:val="001F75FF"/>
    <w:rsid w:val="002002AD"/>
    <w:rsid w:val="00200822"/>
    <w:rsid w:val="00200B8B"/>
    <w:rsid w:val="00201333"/>
    <w:rsid w:val="00201A33"/>
    <w:rsid w:val="0020280B"/>
    <w:rsid w:val="00202CFF"/>
    <w:rsid w:val="00203011"/>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46F9"/>
    <w:rsid w:val="00225021"/>
    <w:rsid w:val="002260F1"/>
    <w:rsid w:val="00226D9E"/>
    <w:rsid w:val="0022734C"/>
    <w:rsid w:val="00230617"/>
    <w:rsid w:val="00234353"/>
    <w:rsid w:val="00234F33"/>
    <w:rsid w:val="00235547"/>
    <w:rsid w:val="0023593F"/>
    <w:rsid w:val="00235E68"/>
    <w:rsid w:val="002368A1"/>
    <w:rsid w:val="0023748C"/>
    <w:rsid w:val="00241461"/>
    <w:rsid w:val="00242629"/>
    <w:rsid w:val="00242F7A"/>
    <w:rsid w:val="00243072"/>
    <w:rsid w:val="00244872"/>
    <w:rsid w:val="00247BD6"/>
    <w:rsid w:val="00247C46"/>
    <w:rsid w:val="00250449"/>
    <w:rsid w:val="0025094F"/>
    <w:rsid w:val="00250ACE"/>
    <w:rsid w:val="00251116"/>
    <w:rsid w:val="00251F30"/>
    <w:rsid w:val="0025378C"/>
    <w:rsid w:val="002539D7"/>
    <w:rsid w:val="00254EE0"/>
    <w:rsid w:val="002553CF"/>
    <w:rsid w:val="00256813"/>
    <w:rsid w:val="00256DF2"/>
    <w:rsid w:val="00256F81"/>
    <w:rsid w:val="00257381"/>
    <w:rsid w:val="00261DCF"/>
    <w:rsid w:val="00261EE3"/>
    <w:rsid w:val="00262CF3"/>
    <w:rsid w:val="00263405"/>
    <w:rsid w:val="00263734"/>
    <w:rsid w:val="00263F41"/>
    <w:rsid w:val="002649A5"/>
    <w:rsid w:val="00264F33"/>
    <w:rsid w:val="0026563B"/>
    <w:rsid w:val="00266B6A"/>
    <w:rsid w:val="00266FBF"/>
    <w:rsid w:val="002700AC"/>
    <w:rsid w:val="0027055D"/>
    <w:rsid w:val="002711CC"/>
    <w:rsid w:val="00271746"/>
    <w:rsid w:val="00272AE1"/>
    <w:rsid w:val="002737F8"/>
    <w:rsid w:val="002738D5"/>
    <w:rsid w:val="00273D5C"/>
    <w:rsid w:val="002740FD"/>
    <w:rsid w:val="00275DD5"/>
    <w:rsid w:val="00276038"/>
    <w:rsid w:val="00276098"/>
    <w:rsid w:val="00276920"/>
    <w:rsid w:val="0028097E"/>
    <w:rsid w:val="00280CF1"/>
    <w:rsid w:val="00280E19"/>
    <w:rsid w:val="00281271"/>
    <w:rsid w:val="00281461"/>
    <w:rsid w:val="00283144"/>
    <w:rsid w:val="002837CB"/>
    <w:rsid w:val="002853B4"/>
    <w:rsid w:val="002861D3"/>
    <w:rsid w:val="00286D26"/>
    <w:rsid w:val="00290A83"/>
    <w:rsid w:val="0029225C"/>
    <w:rsid w:val="002925BE"/>
    <w:rsid w:val="0029367B"/>
    <w:rsid w:val="002936F5"/>
    <w:rsid w:val="002938B6"/>
    <w:rsid w:val="0029444E"/>
    <w:rsid w:val="002947D6"/>
    <w:rsid w:val="00294E2A"/>
    <w:rsid w:val="00295F48"/>
    <w:rsid w:val="0029608C"/>
    <w:rsid w:val="002963B6"/>
    <w:rsid w:val="00296538"/>
    <w:rsid w:val="0029663F"/>
    <w:rsid w:val="00296F40"/>
    <w:rsid w:val="002975DD"/>
    <w:rsid w:val="002A1401"/>
    <w:rsid w:val="002A158C"/>
    <w:rsid w:val="002A478B"/>
    <w:rsid w:val="002A699F"/>
    <w:rsid w:val="002A6B34"/>
    <w:rsid w:val="002A6EF8"/>
    <w:rsid w:val="002A7489"/>
    <w:rsid w:val="002B00F9"/>
    <w:rsid w:val="002B058A"/>
    <w:rsid w:val="002B0933"/>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91D"/>
    <w:rsid w:val="002C22C0"/>
    <w:rsid w:val="002C317F"/>
    <w:rsid w:val="002C3797"/>
    <w:rsid w:val="002C3B6C"/>
    <w:rsid w:val="002C4529"/>
    <w:rsid w:val="002C456A"/>
    <w:rsid w:val="002C4EB5"/>
    <w:rsid w:val="002C54DF"/>
    <w:rsid w:val="002C6CED"/>
    <w:rsid w:val="002C76AC"/>
    <w:rsid w:val="002D01CD"/>
    <w:rsid w:val="002D113B"/>
    <w:rsid w:val="002D1973"/>
    <w:rsid w:val="002D1DF2"/>
    <w:rsid w:val="002D23A6"/>
    <w:rsid w:val="002D25D7"/>
    <w:rsid w:val="002D3882"/>
    <w:rsid w:val="002D3C07"/>
    <w:rsid w:val="002D3EA5"/>
    <w:rsid w:val="002D53B6"/>
    <w:rsid w:val="002D54D0"/>
    <w:rsid w:val="002D6D5D"/>
    <w:rsid w:val="002D703E"/>
    <w:rsid w:val="002E0032"/>
    <w:rsid w:val="002E0255"/>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4185"/>
    <w:rsid w:val="002F4C34"/>
    <w:rsid w:val="002F5177"/>
    <w:rsid w:val="002F6928"/>
    <w:rsid w:val="002F766E"/>
    <w:rsid w:val="002F781C"/>
    <w:rsid w:val="003012F3"/>
    <w:rsid w:val="00301A24"/>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CCB"/>
    <w:rsid w:val="00314336"/>
    <w:rsid w:val="003146C9"/>
    <w:rsid w:val="003151D8"/>
    <w:rsid w:val="003156AD"/>
    <w:rsid w:val="003156DD"/>
    <w:rsid w:val="00316021"/>
    <w:rsid w:val="00316EB1"/>
    <w:rsid w:val="00317D28"/>
    <w:rsid w:val="003204EF"/>
    <w:rsid w:val="00320550"/>
    <w:rsid w:val="00320B16"/>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2F9"/>
    <w:rsid w:val="0034291A"/>
    <w:rsid w:val="00344A9C"/>
    <w:rsid w:val="003452A6"/>
    <w:rsid w:val="0034601B"/>
    <w:rsid w:val="003467C3"/>
    <w:rsid w:val="003502F4"/>
    <w:rsid w:val="00350538"/>
    <w:rsid w:val="0035064F"/>
    <w:rsid w:val="00351126"/>
    <w:rsid w:val="00351741"/>
    <w:rsid w:val="003517C0"/>
    <w:rsid w:val="003518C5"/>
    <w:rsid w:val="003519C1"/>
    <w:rsid w:val="003528FD"/>
    <w:rsid w:val="00352A64"/>
    <w:rsid w:val="00352D44"/>
    <w:rsid w:val="00353801"/>
    <w:rsid w:val="00353E50"/>
    <w:rsid w:val="00355C6D"/>
    <w:rsid w:val="003603B3"/>
    <w:rsid w:val="003604DA"/>
    <w:rsid w:val="003607A5"/>
    <w:rsid w:val="00361905"/>
    <w:rsid w:val="0036201A"/>
    <w:rsid w:val="0036202F"/>
    <w:rsid w:val="00362053"/>
    <w:rsid w:val="003624CE"/>
    <w:rsid w:val="00362B93"/>
    <w:rsid w:val="00363049"/>
    <w:rsid w:val="003631A7"/>
    <w:rsid w:val="0036337F"/>
    <w:rsid w:val="0036649C"/>
    <w:rsid w:val="00366930"/>
    <w:rsid w:val="00366BED"/>
    <w:rsid w:val="003671EC"/>
    <w:rsid w:val="003702D6"/>
    <w:rsid w:val="0037060F"/>
    <w:rsid w:val="00370948"/>
    <w:rsid w:val="00370A75"/>
    <w:rsid w:val="00370FFD"/>
    <w:rsid w:val="00371AAB"/>
    <w:rsid w:val="0037291E"/>
    <w:rsid w:val="003736E3"/>
    <w:rsid w:val="003740CF"/>
    <w:rsid w:val="00374B02"/>
    <w:rsid w:val="00375B1D"/>
    <w:rsid w:val="00376D5B"/>
    <w:rsid w:val="003800ED"/>
    <w:rsid w:val="00380B99"/>
    <w:rsid w:val="00380F45"/>
    <w:rsid w:val="003813A5"/>
    <w:rsid w:val="0038207E"/>
    <w:rsid w:val="00382299"/>
    <w:rsid w:val="00382CA2"/>
    <w:rsid w:val="003837E6"/>
    <w:rsid w:val="003848CE"/>
    <w:rsid w:val="003879EB"/>
    <w:rsid w:val="00387CDB"/>
    <w:rsid w:val="0039036F"/>
    <w:rsid w:val="00391FC1"/>
    <w:rsid w:val="00392006"/>
    <w:rsid w:val="0039257F"/>
    <w:rsid w:val="003928D2"/>
    <w:rsid w:val="00392D83"/>
    <w:rsid w:val="00393AA3"/>
    <w:rsid w:val="00394286"/>
    <w:rsid w:val="00395198"/>
    <w:rsid w:val="00395831"/>
    <w:rsid w:val="00395D8C"/>
    <w:rsid w:val="00396893"/>
    <w:rsid w:val="003968DB"/>
    <w:rsid w:val="00397E84"/>
    <w:rsid w:val="003A14AC"/>
    <w:rsid w:val="003A2427"/>
    <w:rsid w:val="003A2962"/>
    <w:rsid w:val="003A2F1F"/>
    <w:rsid w:val="003A4728"/>
    <w:rsid w:val="003A6BB7"/>
    <w:rsid w:val="003A723E"/>
    <w:rsid w:val="003B0DE8"/>
    <w:rsid w:val="003B1467"/>
    <w:rsid w:val="003B1D21"/>
    <w:rsid w:val="003B42FE"/>
    <w:rsid w:val="003B4D46"/>
    <w:rsid w:val="003B531C"/>
    <w:rsid w:val="003B5756"/>
    <w:rsid w:val="003B612E"/>
    <w:rsid w:val="003B6354"/>
    <w:rsid w:val="003B6727"/>
    <w:rsid w:val="003B69D5"/>
    <w:rsid w:val="003B6B01"/>
    <w:rsid w:val="003B6C88"/>
    <w:rsid w:val="003B70DB"/>
    <w:rsid w:val="003B714F"/>
    <w:rsid w:val="003B77C7"/>
    <w:rsid w:val="003C0010"/>
    <w:rsid w:val="003C0407"/>
    <w:rsid w:val="003C0ABA"/>
    <w:rsid w:val="003C2F8F"/>
    <w:rsid w:val="003C3567"/>
    <w:rsid w:val="003C356A"/>
    <w:rsid w:val="003C3D55"/>
    <w:rsid w:val="003C40E1"/>
    <w:rsid w:val="003C43AB"/>
    <w:rsid w:val="003C4599"/>
    <w:rsid w:val="003C460A"/>
    <w:rsid w:val="003C46DA"/>
    <w:rsid w:val="003C4F0C"/>
    <w:rsid w:val="003C5729"/>
    <w:rsid w:val="003C680F"/>
    <w:rsid w:val="003C6C86"/>
    <w:rsid w:val="003C7567"/>
    <w:rsid w:val="003D02AA"/>
    <w:rsid w:val="003D1161"/>
    <w:rsid w:val="003D12C7"/>
    <w:rsid w:val="003D139C"/>
    <w:rsid w:val="003D176D"/>
    <w:rsid w:val="003D22E9"/>
    <w:rsid w:val="003D2BA7"/>
    <w:rsid w:val="003D323D"/>
    <w:rsid w:val="003D32FC"/>
    <w:rsid w:val="003D44E7"/>
    <w:rsid w:val="003D61AC"/>
    <w:rsid w:val="003D656A"/>
    <w:rsid w:val="003D774B"/>
    <w:rsid w:val="003D7B45"/>
    <w:rsid w:val="003E12BC"/>
    <w:rsid w:val="003E37FF"/>
    <w:rsid w:val="003E3952"/>
    <w:rsid w:val="003E3EAC"/>
    <w:rsid w:val="003E42C9"/>
    <w:rsid w:val="003E5667"/>
    <w:rsid w:val="003E574C"/>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715C"/>
    <w:rsid w:val="003F7703"/>
    <w:rsid w:val="0040031A"/>
    <w:rsid w:val="00401099"/>
    <w:rsid w:val="004021A7"/>
    <w:rsid w:val="004037D5"/>
    <w:rsid w:val="00405484"/>
    <w:rsid w:val="004061A3"/>
    <w:rsid w:val="00406DA2"/>
    <w:rsid w:val="00407176"/>
    <w:rsid w:val="00407D63"/>
    <w:rsid w:val="004102CD"/>
    <w:rsid w:val="00410509"/>
    <w:rsid w:val="00410F17"/>
    <w:rsid w:val="00411EC2"/>
    <w:rsid w:val="004128FD"/>
    <w:rsid w:val="00413030"/>
    <w:rsid w:val="00413128"/>
    <w:rsid w:val="00413500"/>
    <w:rsid w:val="004137B0"/>
    <w:rsid w:val="00413BDD"/>
    <w:rsid w:val="004140F8"/>
    <w:rsid w:val="0041688B"/>
    <w:rsid w:val="00420212"/>
    <w:rsid w:val="00422BF9"/>
    <w:rsid w:val="0042358F"/>
    <w:rsid w:val="004247CA"/>
    <w:rsid w:val="00426106"/>
    <w:rsid w:val="00426480"/>
    <w:rsid w:val="00427258"/>
    <w:rsid w:val="00427D10"/>
    <w:rsid w:val="00427D12"/>
    <w:rsid w:val="0043155F"/>
    <w:rsid w:val="0043247E"/>
    <w:rsid w:val="00432799"/>
    <w:rsid w:val="004335DB"/>
    <w:rsid w:val="00434342"/>
    <w:rsid w:val="0043564A"/>
    <w:rsid w:val="004357AB"/>
    <w:rsid w:val="00436014"/>
    <w:rsid w:val="00436D82"/>
    <w:rsid w:val="004378C0"/>
    <w:rsid w:val="0044159B"/>
    <w:rsid w:val="00441C93"/>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47BD"/>
    <w:rsid w:val="00454837"/>
    <w:rsid w:val="0045558F"/>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AB7"/>
    <w:rsid w:val="004673B8"/>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74F1"/>
    <w:rsid w:val="0049765F"/>
    <w:rsid w:val="004978ED"/>
    <w:rsid w:val="00497BC6"/>
    <w:rsid w:val="004A0957"/>
    <w:rsid w:val="004A0F6D"/>
    <w:rsid w:val="004A184E"/>
    <w:rsid w:val="004A4A06"/>
    <w:rsid w:val="004A4EDD"/>
    <w:rsid w:val="004A6545"/>
    <w:rsid w:val="004A67C8"/>
    <w:rsid w:val="004A7009"/>
    <w:rsid w:val="004A7AD3"/>
    <w:rsid w:val="004B1914"/>
    <w:rsid w:val="004B1E36"/>
    <w:rsid w:val="004B2430"/>
    <w:rsid w:val="004B269E"/>
    <w:rsid w:val="004B2E5F"/>
    <w:rsid w:val="004B2E7D"/>
    <w:rsid w:val="004B31EC"/>
    <w:rsid w:val="004B32C6"/>
    <w:rsid w:val="004B4F76"/>
    <w:rsid w:val="004B6257"/>
    <w:rsid w:val="004B64A4"/>
    <w:rsid w:val="004B673D"/>
    <w:rsid w:val="004B6E4B"/>
    <w:rsid w:val="004C0B3B"/>
    <w:rsid w:val="004C14BF"/>
    <w:rsid w:val="004C3104"/>
    <w:rsid w:val="004C35E5"/>
    <w:rsid w:val="004C38B2"/>
    <w:rsid w:val="004C3B41"/>
    <w:rsid w:val="004C47D1"/>
    <w:rsid w:val="004C47D2"/>
    <w:rsid w:val="004C4D1F"/>
    <w:rsid w:val="004C7430"/>
    <w:rsid w:val="004D0735"/>
    <w:rsid w:val="004D2096"/>
    <w:rsid w:val="004D2410"/>
    <w:rsid w:val="004D2BF6"/>
    <w:rsid w:val="004D3196"/>
    <w:rsid w:val="004D3C59"/>
    <w:rsid w:val="004D4AA2"/>
    <w:rsid w:val="004D63BE"/>
    <w:rsid w:val="004D6E42"/>
    <w:rsid w:val="004D7CC9"/>
    <w:rsid w:val="004E18B2"/>
    <w:rsid w:val="004E356E"/>
    <w:rsid w:val="004E3B1A"/>
    <w:rsid w:val="004E4395"/>
    <w:rsid w:val="004E4535"/>
    <w:rsid w:val="004E46F4"/>
    <w:rsid w:val="004E47AF"/>
    <w:rsid w:val="004E47DB"/>
    <w:rsid w:val="004E4B00"/>
    <w:rsid w:val="004E5F94"/>
    <w:rsid w:val="004E675A"/>
    <w:rsid w:val="004E6FA6"/>
    <w:rsid w:val="004E7A09"/>
    <w:rsid w:val="004F0847"/>
    <w:rsid w:val="004F1AEF"/>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43B"/>
    <w:rsid w:val="00505F50"/>
    <w:rsid w:val="00507951"/>
    <w:rsid w:val="00507F2B"/>
    <w:rsid w:val="0051023D"/>
    <w:rsid w:val="00512EEE"/>
    <w:rsid w:val="005139E5"/>
    <w:rsid w:val="00514F6C"/>
    <w:rsid w:val="00515B30"/>
    <w:rsid w:val="00516883"/>
    <w:rsid w:val="00516FBA"/>
    <w:rsid w:val="0051753E"/>
    <w:rsid w:val="00517864"/>
    <w:rsid w:val="00517B05"/>
    <w:rsid w:val="00517CAD"/>
    <w:rsid w:val="00523044"/>
    <w:rsid w:val="005247E8"/>
    <w:rsid w:val="00524B9F"/>
    <w:rsid w:val="00525224"/>
    <w:rsid w:val="0052530E"/>
    <w:rsid w:val="00526377"/>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5FF"/>
    <w:rsid w:val="00536B9C"/>
    <w:rsid w:val="00536C20"/>
    <w:rsid w:val="00537B3A"/>
    <w:rsid w:val="00537E71"/>
    <w:rsid w:val="00540650"/>
    <w:rsid w:val="0054074B"/>
    <w:rsid w:val="0054118C"/>
    <w:rsid w:val="00541191"/>
    <w:rsid w:val="00541B7D"/>
    <w:rsid w:val="00541C55"/>
    <w:rsid w:val="005424D3"/>
    <w:rsid w:val="00542589"/>
    <w:rsid w:val="005428A9"/>
    <w:rsid w:val="00543501"/>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F46"/>
    <w:rsid w:val="0055515B"/>
    <w:rsid w:val="00556251"/>
    <w:rsid w:val="0055683D"/>
    <w:rsid w:val="00560171"/>
    <w:rsid w:val="00561A41"/>
    <w:rsid w:val="00561A78"/>
    <w:rsid w:val="00562323"/>
    <w:rsid w:val="00562A55"/>
    <w:rsid w:val="005636DF"/>
    <w:rsid w:val="005637C9"/>
    <w:rsid w:val="00563CD1"/>
    <w:rsid w:val="00564EB7"/>
    <w:rsid w:val="00565819"/>
    <w:rsid w:val="0056629A"/>
    <w:rsid w:val="00566338"/>
    <w:rsid w:val="00566775"/>
    <w:rsid w:val="0056701B"/>
    <w:rsid w:val="0056708E"/>
    <w:rsid w:val="00567BF7"/>
    <w:rsid w:val="005715B4"/>
    <w:rsid w:val="0057206D"/>
    <w:rsid w:val="00572453"/>
    <w:rsid w:val="00572ACD"/>
    <w:rsid w:val="0057331A"/>
    <w:rsid w:val="00573F3A"/>
    <w:rsid w:val="0057468F"/>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6C62"/>
    <w:rsid w:val="00597268"/>
    <w:rsid w:val="005A0454"/>
    <w:rsid w:val="005A04B9"/>
    <w:rsid w:val="005A1492"/>
    <w:rsid w:val="005A18A9"/>
    <w:rsid w:val="005A19E7"/>
    <w:rsid w:val="005A2239"/>
    <w:rsid w:val="005A24FA"/>
    <w:rsid w:val="005A4591"/>
    <w:rsid w:val="005A4C67"/>
    <w:rsid w:val="005A5043"/>
    <w:rsid w:val="005A55CE"/>
    <w:rsid w:val="005A5780"/>
    <w:rsid w:val="005A6EF0"/>
    <w:rsid w:val="005A6F4C"/>
    <w:rsid w:val="005A78DB"/>
    <w:rsid w:val="005B00AB"/>
    <w:rsid w:val="005B056F"/>
    <w:rsid w:val="005B07CC"/>
    <w:rsid w:val="005B090F"/>
    <w:rsid w:val="005B194C"/>
    <w:rsid w:val="005B1BB5"/>
    <w:rsid w:val="005B2EB4"/>
    <w:rsid w:val="005B4B24"/>
    <w:rsid w:val="005B4E1E"/>
    <w:rsid w:val="005B4FA4"/>
    <w:rsid w:val="005B7055"/>
    <w:rsid w:val="005B7720"/>
    <w:rsid w:val="005B7730"/>
    <w:rsid w:val="005B7759"/>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F3B"/>
    <w:rsid w:val="005D7CFC"/>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1053"/>
    <w:rsid w:val="005F16B3"/>
    <w:rsid w:val="005F3DC1"/>
    <w:rsid w:val="005F6B6E"/>
    <w:rsid w:val="005F6D8B"/>
    <w:rsid w:val="0060096D"/>
    <w:rsid w:val="00601482"/>
    <w:rsid w:val="0060187F"/>
    <w:rsid w:val="00602648"/>
    <w:rsid w:val="00602CDE"/>
    <w:rsid w:val="00603815"/>
    <w:rsid w:val="00605FAA"/>
    <w:rsid w:val="0060658C"/>
    <w:rsid w:val="006070F3"/>
    <w:rsid w:val="006071C3"/>
    <w:rsid w:val="006075E6"/>
    <w:rsid w:val="00607BE7"/>
    <w:rsid w:val="0061054B"/>
    <w:rsid w:val="00610D26"/>
    <w:rsid w:val="00611F42"/>
    <w:rsid w:val="00612B16"/>
    <w:rsid w:val="00612E6E"/>
    <w:rsid w:val="00613188"/>
    <w:rsid w:val="0061384F"/>
    <w:rsid w:val="0061427F"/>
    <w:rsid w:val="00614657"/>
    <w:rsid w:val="00614925"/>
    <w:rsid w:val="00615D20"/>
    <w:rsid w:val="00616A0B"/>
    <w:rsid w:val="00616D7D"/>
    <w:rsid w:val="0061702E"/>
    <w:rsid w:val="006174A8"/>
    <w:rsid w:val="006205C4"/>
    <w:rsid w:val="00621391"/>
    <w:rsid w:val="00621C1E"/>
    <w:rsid w:val="0062213F"/>
    <w:rsid w:val="00622E87"/>
    <w:rsid w:val="006235ED"/>
    <w:rsid w:val="00624E1A"/>
    <w:rsid w:val="00626C3D"/>
    <w:rsid w:val="0062705C"/>
    <w:rsid w:val="0062721F"/>
    <w:rsid w:val="006276A3"/>
    <w:rsid w:val="006277B4"/>
    <w:rsid w:val="00627B9C"/>
    <w:rsid w:val="006310CE"/>
    <w:rsid w:val="00631741"/>
    <w:rsid w:val="00632524"/>
    <w:rsid w:val="006338E2"/>
    <w:rsid w:val="006339A9"/>
    <w:rsid w:val="006350E2"/>
    <w:rsid w:val="00636981"/>
    <w:rsid w:val="00637339"/>
    <w:rsid w:val="00637531"/>
    <w:rsid w:val="00637976"/>
    <w:rsid w:val="00640D29"/>
    <w:rsid w:val="00642317"/>
    <w:rsid w:val="00643183"/>
    <w:rsid w:val="00643261"/>
    <w:rsid w:val="00643A54"/>
    <w:rsid w:val="006448B4"/>
    <w:rsid w:val="0064551A"/>
    <w:rsid w:val="0064657B"/>
    <w:rsid w:val="006466F0"/>
    <w:rsid w:val="00646C85"/>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A6E"/>
    <w:rsid w:val="00661668"/>
    <w:rsid w:val="00661B2A"/>
    <w:rsid w:val="00662392"/>
    <w:rsid w:val="00663ABB"/>
    <w:rsid w:val="00663ACF"/>
    <w:rsid w:val="00664475"/>
    <w:rsid w:val="00664489"/>
    <w:rsid w:val="00664F73"/>
    <w:rsid w:val="00665AD1"/>
    <w:rsid w:val="00665C35"/>
    <w:rsid w:val="0066690F"/>
    <w:rsid w:val="00666DEE"/>
    <w:rsid w:val="006672A3"/>
    <w:rsid w:val="006678D8"/>
    <w:rsid w:val="006701BB"/>
    <w:rsid w:val="006706C9"/>
    <w:rsid w:val="00670D59"/>
    <w:rsid w:val="006734B4"/>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FAA"/>
    <w:rsid w:val="006821C3"/>
    <w:rsid w:val="006845F1"/>
    <w:rsid w:val="00684819"/>
    <w:rsid w:val="00684A14"/>
    <w:rsid w:val="006851D7"/>
    <w:rsid w:val="00685A9C"/>
    <w:rsid w:val="00686CFF"/>
    <w:rsid w:val="00687031"/>
    <w:rsid w:val="006875AE"/>
    <w:rsid w:val="00687B64"/>
    <w:rsid w:val="0069001A"/>
    <w:rsid w:val="00690372"/>
    <w:rsid w:val="00690BE0"/>
    <w:rsid w:val="00691841"/>
    <w:rsid w:val="006919FB"/>
    <w:rsid w:val="006920EA"/>
    <w:rsid w:val="00697D06"/>
    <w:rsid w:val="006A02EC"/>
    <w:rsid w:val="006A03A4"/>
    <w:rsid w:val="006A08DA"/>
    <w:rsid w:val="006A1336"/>
    <w:rsid w:val="006A16AD"/>
    <w:rsid w:val="006A1FA2"/>
    <w:rsid w:val="006A29FB"/>
    <w:rsid w:val="006A2BA3"/>
    <w:rsid w:val="006A2D75"/>
    <w:rsid w:val="006A2DD4"/>
    <w:rsid w:val="006A46AD"/>
    <w:rsid w:val="006A5136"/>
    <w:rsid w:val="006A5431"/>
    <w:rsid w:val="006A653D"/>
    <w:rsid w:val="006A7A87"/>
    <w:rsid w:val="006B1D94"/>
    <w:rsid w:val="006B2212"/>
    <w:rsid w:val="006B249D"/>
    <w:rsid w:val="006B27C9"/>
    <w:rsid w:val="006B2913"/>
    <w:rsid w:val="006B3602"/>
    <w:rsid w:val="006B3A87"/>
    <w:rsid w:val="006B4F2A"/>
    <w:rsid w:val="006B5674"/>
    <w:rsid w:val="006B5E69"/>
    <w:rsid w:val="006B6390"/>
    <w:rsid w:val="006B689A"/>
    <w:rsid w:val="006B727A"/>
    <w:rsid w:val="006B7A3C"/>
    <w:rsid w:val="006C0D71"/>
    <w:rsid w:val="006C2331"/>
    <w:rsid w:val="006C2D3F"/>
    <w:rsid w:val="006C36A6"/>
    <w:rsid w:val="006C3B99"/>
    <w:rsid w:val="006C4E2F"/>
    <w:rsid w:val="006C65EA"/>
    <w:rsid w:val="006C69EC"/>
    <w:rsid w:val="006C6EF7"/>
    <w:rsid w:val="006C70E1"/>
    <w:rsid w:val="006C74F3"/>
    <w:rsid w:val="006C79B6"/>
    <w:rsid w:val="006D0AFF"/>
    <w:rsid w:val="006D0B75"/>
    <w:rsid w:val="006D1178"/>
    <w:rsid w:val="006D2E6C"/>
    <w:rsid w:val="006D37BF"/>
    <w:rsid w:val="006D42F8"/>
    <w:rsid w:val="006D4DD1"/>
    <w:rsid w:val="006D5C0C"/>
    <w:rsid w:val="006D6FEB"/>
    <w:rsid w:val="006D71ED"/>
    <w:rsid w:val="006D78B0"/>
    <w:rsid w:val="006D7DCD"/>
    <w:rsid w:val="006D7F22"/>
    <w:rsid w:val="006E0C78"/>
    <w:rsid w:val="006E2886"/>
    <w:rsid w:val="006E2B84"/>
    <w:rsid w:val="006E38AD"/>
    <w:rsid w:val="006E3C82"/>
    <w:rsid w:val="006E45CD"/>
    <w:rsid w:val="006E4912"/>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4269"/>
    <w:rsid w:val="00704D62"/>
    <w:rsid w:val="00704DFF"/>
    <w:rsid w:val="0070514F"/>
    <w:rsid w:val="00706480"/>
    <w:rsid w:val="00706AE9"/>
    <w:rsid w:val="00706F86"/>
    <w:rsid w:val="007102DF"/>
    <w:rsid w:val="007109C3"/>
    <w:rsid w:val="00710CB8"/>
    <w:rsid w:val="007111B2"/>
    <w:rsid w:val="00711E47"/>
    <w:rsid w:val="00711F86"/>
    <w:rsid w:val="007122CE"/>
    <w:rsid w:val="00712B71"/>
    <w:rsid w:val="00713202"/>
    <w:rsid w:val="007136CF"/>
    <w:rsid w:val="00713C33"/>
    <w:rsid w:val="00715246"/>
    <w:rsid w:val="007157A9"/>
    <w:rsid w:val="00715932"/>
    <w:rsid w:val="007168D3"/>
    <w:rsid w:val="00716CE5"/>
    <w:rsid w:val="0071716A"/>
    <w:rsid w:val="007171A5"/>
    <w:rsid w:val="00721865"/>
    <w:rsid w:val="007250AC"/>
    <w:rsid w:val="00725274"/>
    <w:rsid w:val="00727315"/>
    <w:rsid w:val="00727BD7"/>
    <w:rsid w:val="00727BFE"/>
    <w:rsid w:val="00727DC2"/>
    <w:rsid w:val="00730B18"/>
    <w:rsid w:val="007320A2"/>
    <w:rsid w:val="0073253C"/>
    <w:rsid w:val="00732AAC"/>
    <w:rsid w:val="0073366E"/>
    <w:rsid w:val="00733A3E"/>
    <w:rsid w:val="0073463C"/>
    <w:rsid w:val="00734BAF"/>
    <w:rsid w:val="0073624F"/>
    <w:rsid w:val="00736D7F"/>
    <w:rsid w:val="00737195"/>
    <w:rsid w:val="007408F3"/>
    <w:rsid w:val="00740BD6"/>
    <w:rsid w:val="00740BD8"/>
    <w:rsid w:val="00740E48"/>
    <w:rsid w:val="007415EC"/>
    <w:rsid w:val="00741CFA"/>
    <w:rsid w:val="007423AF"/>
    <w:rsid w:val="007424F6"/>
    <w:rsid w:val="00742780"/>
    <w:rsid w:val="00744FA5"/>
    <w:rsid w:val="00745BBB"/>
    <w:rsid w:val="00745D9D"/>
    <w:rsid w:val="00745EC6"/>
    <w:rsid w:val="007462AC"/>
    <w:rsid w:val="00746AAC"/>
    <w:rsid w:val="00746E47"/>
    <w:rsid w:val="007472C0"/>
    <w:rsid w:val="0074753B"/>
    <w:rsid w:val="0074755E"/>
    <w:rsid w:val="00750D37"/>
    <w:rsid w:val="007520AA"/>
    <w:rsid w:val="00752983"/>
    <w:rsid w:val="00752BC0"/>
    <w:rsid w:val="00752F56"/>
    <w:rsid w:val="00754886"/>
    <w:rsid w:val="00754BE4"/>
    <w:rsid w:val="0076050F"/>
    <w:rsid w:val="00760885"/>
    <w:rsid w:val="007618FE"/>
    <w:rsid w:val="0076292F"/>
    <w:rsid w:val="00762CF5"/>
    <w:rsid w:val="00763907"/>
    <w:rsid w:val="00763D7F"/>
    <w:rsid w:val="00764198"/>
    <w:rsid w:val="00764851"/>
    <w:rsid w:val="00764B2B"/>
    <w:rsid w:val="00765417"/>
    <w:rsid w:val="0076589E"/>
    <w:rsid w:val="00765BF8"/>
    <w:rsid w:val="00766740"/>
    <w:rsid w:val="007669B5"/>
    <w:rsid w:val="00767B38"/>
    <w:rsid w:val="00767B78"/>
    <w:rsid w:val="00767C34"/>
    <w:rsid w:val="00767EFE"/>
    <w:rsid w:val="00770D2F"/>
    <w:rsid w:val="00771775"/>
    <w:rsid w:val="007727AF"/>
    <w:rsid w:val="00774388"/>
    <w:rsid w:val="00774405"/>
    <w:rsid w:val="00774777"/>
    <w:rsid w:val="007757BB"/>
    <w:rsid w:val="00775D80"/>
    <w:rsid w:val="00776E98"/>
    <w:rsid w:val="00776EAF"/>
    <w:rsid w:val="00776EE9"/>
    <w:rsid w:val="007771E4"/>
    <w:rsid w:val="00777805"/>
    <w:rsid w:val="007800FD"/>
    <w:rsid w:val="0078051C"/>
    <w:rsid w:val="0078093B"/>
    <w:rsid w:val="00780F05"/>
    <w:rsid w:val="007813B5"/>
    <w:rsid w:val="0078142E"/>
    <w:rsid w:val="00782C1E"/>
    <w:rsid w:val="007830B8"/>
    <w:rsid w:val="00783744"/>
    <w:rsid w:val="0078445A"/>
    <w:rsid w:val="007852CD"/>
    <w:rsid w:val="00785E0C"/>
    <w:rsid w:val="007860D4"/>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6B48"/>
    <w:rsid w:val="007A7457"/>
    <w:rsid w:val="007A7FB3"/>
    <w:rsid w:val="007B09C9"/>
    <w:rsid w:val="007B0AE2"/>
    <w:rsid w:val="007B0F74"/>
    <w:rsid w:val="007B1141"/>
    <w:rsid w:val="007B17E6"/>
    <w:rsid w:val="007B1D4A"/>
    <w:rsid w:val="007B1F34"/>
    <w:rsid w:val="007B272F"/>
    <w:rsid w:val="007B29A1"/>
    <w:rsid w:val="007B305B"/>
    <w:rsid w:val="007B3B56"/>
    <w:rsid w:val="007B4016"/>
    <w:rsid w:val="007B5FC9"/>
    <w:rsid w:val="007B630F"/>
    <w:rsid w:val="007B631D"/>
    <w:rsid w:val="007B6630"/>
    <w:rsid w:val="007B6FF3"/>
    <w:rsid w:val="007B7A13"/>
    <w:rsid w:val="007B7D9D"/>
    <w:rsid w:val="007C0302"/>
    <w:rsid w:val="007C20E7"/>
    <w:rsid w:val="007C2C6D"/>
    <w:rsid w:val="007C3338"/>
    <w:rsid w:val="007C38AB"/>
    <w:rsid w:val="007C3A7B"/>
    <w:rsid w:val="007C45B6"/>
    <w:rsid w:val="007C4F33"/>
    <w:rsid w:val="007C602A"/>
    <w:rsid w:val="007C6375"/>
    <w:rsid w:val="007C7027"/>
    <w:rsid w:val="007C793A"/>
    <w:rsid w:val="007C7C8D"/>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1A86"/>
    <w:rsid w:val="007E323E"/>
    <w:rsid w:val="007E373E"/>
    <w:rsid w:val="007E39F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DCC"/>
    <w:rsid w:val="007F4852"/>
    <w:rsid w:val="007F48D8"/>
    <w:rsid w:val="007F4A16"/>
    <w:rsid w:val="007F5CD1"/>
    <w:rsid w:val="007F6C8A"/>
    <w:rsid w:val="0080034E"/>
    <w:rsid w:val="00800940"/>
    <w:rsid w:val="00800CE2"/>
    <w:rsid w:val="008013A8"/>
    <w:rsid w:val="008021BE"/>
    <w:rsid w:val="00802564"/>
    <w:rsid w:val="00803717"/>
    <w:rsid w:val="00804745"/>
    <w:rsid w:val="008059AB"/>
    <w:rsid w:val="00805FDA"/>
    <w:rsid w:val="008064A7"/>
    <w:rsid w:val="0081023D"/>
    <w:rsid w:val="008119C9"/>
    <w:rsid w:val="00812189"/>
    <w:rsid w:val="0081227E"/>
    <w:rsid w:val="008125AF"/>
    <w:rsid w:val="00812D88"/>
    <w:rsid w:val="00815376"/>
    <w:rsid w:val="0081583A"/>
    <w:rsid w:val="0081599C"/>
    <w:rsid w:val="00815B2C"/>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65A"/>
    <w:rsid w:val="008271F9"/>
    <w:rsid w:val="00827D0F"/>
    <w:rsid w:val="00830ABA"/>
    <w:rsid w:val="00830C65"/>
    <w:rsid w:val="008312AC"/>
    <w:rsid w:val="0083157A"/>
    <w:rsid w:val="008321D2"/>
    <w:rsid w:val="0083239B"/>
    <w:rsid w:val="00832F90"/>
    <w:rsid w:val="0083393C"/>
    <w:rsid w:val="00835D80"/>
    <w:rsid w:val="008373D7"/>
    <w:rsid w:val="00840143"/>
    <w:rsid w:val="00840F5C"/>
    <w:rsid w:val="00841C6E"/>
    <w:rsid w:val="00841D1F"/>
    <w:rsid w:val="0084573B"/>
    <w:rsid w:val="00846110"/>
    <w:rsid w:val="00846581"/>
    <w:rsid w:val="008473EC"/>
    <w:rsid w:val="00847592"/>
    <w:rsid w:val="00850098"/>
    <w:rsid w:val="00850F7C"/>
    <w:rsid w:val="008528BF"/>
    <w:rsid w:val="00853266"/>
    <w:rsid w:val="00853F3C"/>
    <w:rsid w:val="008553FF"/>
    <w:rsid w:val="008604E7"/>
    <w:rsid w:val="00860A88"/>
    <w:rsid w:val="008628CE"/>
    <w:rsid w:val="0086318F"/>
    <w:rsid w:val="00863941"/>
    <w:rsid w:val="0086458F"/>
    <w:rsid w:val="00864DD0"/>
    <w:rsid w:val="0086667F"/>
    <w:rsid w:val="00866B34"/>
    <w:rsid w:val="00867137"/>
    <w:rsid w:val="00870247"/>
    <w:rsid w:val="00871403"/>
    <w:rsid w:val="00871B81"/>
    <w:rsid w:val="00871E43"/>
    <w:rsid w:val="00872561"/>
    <w:rsid w:val="00872B5C"/>
    <w:rsid w:val="00872E82"/>
    <w:rsid w:val="008741FD"/>
    <w:rsid w:val="00874700"/>
    <w:rsid w:val="0087475E"/>
    <w:rsid w:val="00874AE1"/>
    <w:rsid w:val="00875029"/>
    <w:rsid w:val="008751FB"/>
    <w:rsid w:val="0087772A"/>
    <w:rsid w:val="00877E97"/>
    <w:rsid w:val="0088081C"/>
    <w:rsid w:val="0088094E"/>
    <w:rsid w:val="00880ACD"/>
    <w:rsid w:val="0088138F"/>
    <w:rsid w:val="00884328"/>
    <w:rsid w:val="00884364"/>
    <w:rsid w:val="008846E9"/>
    <w:rsid w:val="008859C4"/>
    <w:rsid w:val="00885E16"/>
    <w:rsid w:val="00887EE2"/>
    <w:rsid w:val="00887F88"/>
    <w:rsid w:val="00892ACC"/>
    <w:rsid w:val="00894B43"/>
    <w:rsid w:val="00894C74"/>
    <w:rsid w:val="00895941"/>
    <w:rsid w:val="008A18CD"/>
    <w:rsid w:val="008A1E39"/>
    <w:rsid w:val="008A2D68"/>
    <w:rsid w:val="008A2EE6"/>
    <w:rsid w:val="008A5C7F"/>
    <w:rsid w:val="008A752B"/>
    <w:rsid w:val="008A7545"/>
    <w:rsid w:val="008B0C75"/>
    <w:rsid w:val="008B0E46"/>
    <w:rsid w:val="008B19B2"/>
    <w:rsid w:val="008B25B3"/>
    <w:rsid w:val="008B3764"/>
    <w:rsid w:val="008B4182"/>
    <w:rsid w:val="008B51B0"/>
    <w:rsid w:val="008B58A9"/>
    <w:rsid w:val="008B7183"/>
    <w:rsid w:val="008C1098"/>
    <w:rsid w:val="008C35ED"/>
    <w:rsid w:val="008C37E9"/>
    <w:rsid w:val="008C387F"/>
    <w:rsid w:val="008C446E"/>
    <w:rsid w:val="008C4D79"/>
    <w:rsid w:val="008C600C"/>
    <w:rsid w:val="008D109B"/>
    <w:rsid w:val="008D11AC"/>
    <w:rsid w:val="008D1378"/>
    <w:rsid w:val="008D144B"/>
    <w:rsid w:val="008D1B3D"/>
    <w:rsid w:val="008D26A3"/>
    <w:rsid w:val="008D3F6C"/>
    <w:rsid w:val="008D4A2B"/>
    <w:rsid w:val="008D5B3F"/>
    <w:rsid w:val="008D7196"/>
    <w:rsid w:val="008D72D4"/>
    <w:rsid w:val="008E06F8"/>
    <w:rsid w:val="008E1283"/>
    <w:rsid w:val="008E16EC"/>
    <w:rsid w:val="008E19ED"/>
    <w:rsid w:val="008E27CB"/>
    <w:rsid w:val="008E3D93"/>
    <w:rsid w:val="008E415D"/>
    <w:rsid w:val="008E52D4"/>
    <w:rsid w:val="008E5AD5"/>
    <w:rsid w:val="008E6DEF"/>
    <w:rsid w:val="008E7515"/>
    <w:rsid w:val="008E79AD"/>
    <w:rsid w:val="008F098F"/>
    <w:rsid w:val="008F0A07"/>
    <w:rsid w:val="008F10DA"/>
    <w:rsid w:val="008F1957"/>
    <w:rsid w:val="008F2AE5"/>
    <w:rsid w:val="008F387A"/>
    <w:rsid w:val="008F3E6B"/>
    <w:rsid w:val="008F40BF"/>
    <w:rsid w:val="008F50A6"/>
    <w:rsid w:val="008F524C"/>
    <w:rsid w:val="008F55F4"/>
    <w:rsid w:val="008F56CC"/>
    <w:rsid w:val="008F643B"/>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1BB1"/>
    <w:rsid w:val="00911C1C"/>
    <w:rsid w:val="00912C90"/>
    <w:rsid w:val="00912DCE"/>
    <w:rsid w:val="0091327B"/>
    <w:rsid w:val="009137A9"/>
    <w:rsid w:val="0091393F"/>
    <w:rsid w:val="00913AEB"/>
    <w:rsid w:val="0091411B"/>
    <w:rsid w:val="009147F0"/>
    <w:rsid w:val="009155A6"/>
    <w:rsid w:val="00915DB8"/>
    <w:rsid w:val="00916397"/>
    <w:rsid w:val="0091660E"/>
    <w:rsid w:val="0091704E"/>
    <w:rsid w:val="009170CF"/>
    <w:rsid w:val="009171E5"/>
    <w:rsid w:val="009178E6"/>
    <w:rsid w:val="00921327"/>
    <w:rsid w:val="00922C19"/>
    <w:rsid w:val="00922F11"/>
    <w:rsid w:val="0092329E"/>
    <w:rsid w:val="00923B88"/>
    <w:rsid w:val="00923F0E"/>
    <w:rsid w:val="0092408D"/>
    <w:rsid w:val="009249AA"/>
    <w:rsid w:val="00925129"/>
    <w:rsid w:val="009255F3"/>
    <w:rsid w:val="009262C5"/>
    <w:rsid w:val="0092681B"/>
    <w:rsid w:val="009306F6"/>
    <w:rsid w:val="009310DB"/>
    <w:rsid w:val="00931715"/>
    <w:rsid w:val="00932E3D"/>
    <w:rsid w:val="009337F8"/>
    <w:rsid w:val="00933FD4"/>
    <w:rsid w:val="00934A79"/>
    <w:rsid w:val="00934DE6"/>
    <w:rsid w:val="00936C6C"/>
    <w:rsid w:val="00937181"/>
    <w:rsid w:val="00941AB9"/>
    <w:rsid w:val="00941D77"/>
    <w:rsid w:val="009426CC"/>
    <w:rsid w:val="009426D8"/>
    <w:rsid w:val="00943562"/>
    <w:rsid w:val="009448C5"/>
    <w:rsid w:val="00946139"/>
    <w:rsid w:val="009467CE"/>
    <w:rsid w:val="00950003"/>
    <w:rsid w:val="00951201"/>
    <w:rsid w:val="00951363"/>
    <w:rsid w:val="00951763"/>
    <w:rsid w:val="0095183D"/>
    <w:rsid w:val="00953017"/>
    <w:rsid w:val="00953B8E"/>
    <w:rsid w:val="00953BCB"/>
    <w:rsid w:val="00954D51"/>
    <w:rsid w:val="0095594D"/>
    <w:rsid w:val="00955C43"/>
    <w:rsid w:val="00957127"/>
    <w:rsid w:val="009605E8"/>
    <w:rsid w:val="009609A2"/>
    <w:rsid w:val="00962AFA"/>
    <w:rsid w:val="009640D0"/>
    <w:rsid w:val="009643C3"/>
    <w:rsid w:val="0096545C"/>
    <w:rsid w:val="00966EA4"/>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DDB"/>
    <w:rsid w:val="00994FA0"/>
    <w:rsid w:val="00995A97"/>
    <w:rsid w:val="00996DE1"/>
    <w:rsid w:val="00996EEF"/>
    <w:rsid w:val="00997202"/>
    <w:rsid w:val="009A0130"/>
    <w:rsid w:val="009A0E53"/>
    <w:rsid w:val="009A130B"/>
    <w:rsid w:val="009A15D2"/>
    <w:rsid w:val="009A179F"/>
    <w:rsid w:val="009A234D"/>
    <w:rsid w:val="009A27F1"/>
    <w:rsid w:val="009A442F"/>
    <w:rsid w:val="009A469D"/>
    <w:rsid w:val="009A5960"/>
    <w:rsid w:val="009A7E2D"/>
    <w:rsid w:val="009B0B09"/>
    <w:rsid w:val="009B2D98"/>
    <w:rsid w:val="009B33B2"/>
    <w:rsid w:val="009B3B26"/>
    <w:rsid w:val="009B3E92"/>
    <w:rsid w:val="009B3F56"/>
    <w:rsid w:val="009B5869"/>
    <w:rsid w:val="009B6C54"/>
    <w:rsid w:val="009B6D62"/>
    <w:rsid w:val="009B6D7E"/>
    <w:rsid w:val="009B7DB1"/>
    <w:rsid w:val="009C014B"/>
    <w:rsid w:val="009C050B"/>
    <w:rsid w:val="009C134C"/>
    <w:rsid w:val="009C158B"/>
    <w:rsid w:val="009C1EB9"/>
    <w:rsid w:val="009C2BEA"/>
    <w:rsid w:val="009C334B"/>
    <w:rsid w:val="009C4117"/>
    <w:rsid w:val="009C4B2C"/>
    <w:rsid w:val="009C4C01"/>
    <w:rsid w:val="009C556D"/>
    <w:rsid w:val="009C575E"/>
    <w:rsid w:val="009C5929"/>
    <w:rsid w:val="009C6572"/>
    <w:rsid w:val="009C6832"/>
    <w:rsid w:val="009C7E51"/>
    <w:rsid w:val="009D1C21"/>
    <w:rsid w:val="009D2143"/>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F0054"/>
    <w:rsid w:val="009F0B7A"/>
    <w:rsid w:val="009F13DD"/>
    <w:rsid w:val="009F5B31"/>
    <w:rsid w:val="009F5F0E"/>
    <w:rsid w:val="009F73D0"/>
    <w:rsid w:val="009F74DC"/>
    <w:rsid w:val="009F7718"/>
    <w:rsid w:val="00A00690"/>
    <w:rsid w:val="00A009E5"/>
    <w:rsid w:val="00A0105A"/>
    <w:rsid w:val="00A0108B"/>
    <w:rsid w:val="00A0134B"/>
    <w:rsid w:val="00A01C09"/>
    <w:rsid w:val="00A02C9E"/>
    <w:rsid w:val="00A02EA2"/>
    <w:rsid w:val="00A04EC1"/>
    <w:rsid w:val="00A05570"/>
    <w:rsid w:val="00A0629C"/>
    <w:rsid w:val="00A111AB"/>
    <w:rsid w:val="00A118D5"/>
    <w:rsid w:val="00A11AFE"/>
    <w:rsid w:val="00A11D53"/>
    <w:rsid w:val="00A11D8E"/>
    <w:rsid w:val="00A11DC2"/>
    <w:rsid w:val="00A12B56"/>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37F2"/>
    <w:rsid w:val="00A23C88"/>
    <w:rsid w:val="00A24492"/>
    <w:rsid w:val="00A24D82"/>
    <w:rsid w:val="00A255FB"/>
    <w:rsid w:val="00A257F7"/>
    <w:rsid w:val="00A27099"/>
    <w:rsid w:val="00A273C7"/>
    <w:rsid w:val="00A30545"/>
    <w:rsid w:val="00A306F5"/>
    <w:rsid w:val="00A30A19"/>
    <w:rsid w:val="00A30E01"/>
    <w:rsid w:val="00A317BC"/>
    <w:rsid w:val="00A31B03"/>
    <w:rsid w:val="00A31FCF"/>
    <w:rsid w:val="00A32298"/>
    <w:rsid w:val="00A32AFC"/>
    <w:rsid w:val="00A32F44"/>
    <w:rsid w:val="00A33675"/>
    <w:rsid w:val="00A33683"/>
    <w:rsid w:val="00A34117"/>
    <w:rsid w:val="00A37E6C"/>
    <w:rsid w:val="00A40576"/>
    <w:rsid w:val="00A4058B"/>
    <w:rsid w:val="00A4156E"/>
    <w:rsid w:val="00A42DDD"/>
    <w:rsid w:val="00A43330"/>
    <w:rsid w:val="00A4341C"/>
    <w:rsid w:val="00A4356B"/>
    <w:rsid w:val="00A45D85"/>
    <w:rsid w:val="00A45ECC"/>
    <w:rsid w:val="00A5050A"/>
    <w:rsid w:val="00A50F7C"/>
    <w:rsid w:val="00A51294"/>
    <w:rsid w:val="00A51A9E"/>
    <w:rsid w:val="00A520E3"/>
    <w:rsid w:val="00A52968"/>
    <w:rsid w:val="00A5376F"/>
    <w:rsid w:val="00A54C7B"/>
    <w:rsid w:val="00A55053"/>
    <w:rsid w:val="00A55878"/>
    <w:rsid w:val="00A55D7A"/>
    <w:rsid w:val="00A56595"/>
    <w:rsid w:val="00A57B85"/>
    <w:rsid w:val="00A60B43"/>
    <w:rsid w:val="00A60D53"/>
    <w:rsid w:val="00A6195B"/>
    <w:rsid w:val="00A619C2"/>
    <w:rsid w:val="00A623A4"/>
    <w:rsid w:val="00A62B55"/>
    <w:rsid w:val="00A638EE"/>
    <w:rsid w:val="00A65546"/>
    <w:rsid w:val="00A6727D"/>
    <w:rsid w:val="00A70522"/>
    <w:rsid w:val="00A70AFA"/>
    <w:rsid w:val="00A70B10"/>
    <w:rsid w:val="00A727A2"/>
    <w:rsid w:val="00A73D27"/>
    <w:rsid w:val="00A7479F"/>
    <w:rsid w:val="00A7628E"/>
    <w:rsid w:val="00A7694F"/>
    <w:rsid w:val="00A76FC4"/>
    <w:rsid w:val="00A77A49"/>
    <w:rsid w:val="00A8014D"/>
    <w:rsid w:val="00A803D1"/>
    <w:rsid w:val="00A80D70"/>
    <w:rsid w:val="00A80D94"/>
    <w:rsid w:val="00A80FB7"/>
    <w:rsid w:val="00A81AED"/>
    <w:rsid w:val="00A81F7E"/>
    <w:rsid w:val="00A82A0C"/>
    <w:rsid w:val="00A83A29"/>
    <w:rsid w:val="00A83FF0"/>
    <w:rsid w:val="00A85599"/>
    <w:rsid w:val="00A86F09"/>
    <w:rsid w:val="00A90B43"/>
    <w:rsid w:val="00A90B72"/>
    <w:rsid w:val="00A91AA0"/>
    <w:rsid w:val="00A91CDF"/>
    <w:rsid w:val="00A92778"/>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61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32C8"/>
    <w:rsid w:val="00AB335F"/>
    <w:rsid w:val="00AB359D"/>
    <w:rsid w:val="00AB3B2D"/>
    <w:rsid w:val="00AB3FB2"/>
    <w:rsid w:val="00AB4FE2"/>
    <w:rsid w:val="00AB5A04"/>
    <w:rsid w:val="00AB65C2"/>
    <w:rsid w:val="00AB692C"/>
    <w:rsid w:val="00AB70CA"/>
    <w:rsid w:val="00AB71A1"/>
    <w:rsid w:val="00AB7815"/>
    <w:rsid w:val="00AC0ABE"/>
    <w:rsid w:val="00AC280F"/>
    <w:rsid w:val="00AC303A"/>
    <w:rsid w:val="00AC32DE"/>
    <w:rsid w:val="00AC50C9"/>
    <w:rsid w:val="00AC55CA"/>
    <w:rsid w:val="00AC5C37"/>
    <w:rsid w:val="00AC6E4F"/>
    <w:rsid w:val="00AD04A2"/>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69"/>
    <w:rsid w:val="00AE0AE3"/>
    <w:rsid w:val="00AE16D8"/>
    <w:rsid w:val="00AE1849"/>
    <w:rsid w:val="00AE1A88"/>
    <w:rsid w:val="00AE1AA3"/>
    <w:rsid w:val="00AE1D7B"/>
    <w:rsid w:val="00AE4B9D"/>
    <w:rsid w:val="00AE6229"/>
    <w:rsid w:val="00AE63BA"/>
    <w:rsid w:val="00AE6C33"/>
    <w:rsid w:val="00AE76C2"/>
    <w:rsid w:val="00AE7CBC"/>
    <w:rsid w:val="00AE7D71"/>
    <w:rsid w:val="00AF02FC"/>
    <w:rsid w:val="00AF1662"/>
    <w:rsid w:val="00AF1AFD"/>
    <w:rsid w:val="00AF25AA"/>
    <w:rsid w:val="00AF2E62"/>
    <w:rsid w:val="00AF3F40"/>
    <w:rsid w:val="00AF48EA"/>
    <w:rsid w:val="00AF49C0"/>
    <w:rsid w:val="00AF56A3"/>
    <w:rsid w:val="00AF5AC9"/>
    <w:rsid w:val="00AF5E27"/>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3DA7"/>
    <w:rsid w:val="00B140CD"/>
    <w:rsid w:val="00B14FF0"/>
    <w:rsid w:val="00B161DC"/>
    <w:rsid w:val="00B167DC"/>
    <w:rsid w:val="00B20CFB"/>
    <w:rsid w:val="00B20E61"/>
    <w:rsid w:val="00B2133B"/>
    <w:rsid w:val="00B21FC5"/>
    <w:rsid w:val="00B2207C"/>
    <w:rsid w:val="00B23215"/>
    <w:rsid w:val="00B2354E"/>
    <w:rsid w:val="00B249CB"/>
    <w:rsid w:val="00B24A70"/>
    <w:rsid w:val="00B26859"/>
    <w:rsid w:val="00B26B30"/>
    <w:rsid w:val="00B27D5A"/>
    <w:rsid w:val="00B31AC1"/>
    <w:rsid w:val="00B31B10"/>
    <w:rsid w:val="00B32814"/>
    <w:rsid w:val="00B3397D"/>
    <w:rsid w:val="00B351AB"/>
    <w:rsid w:val="00B352B0"/>
    <w:rsid w:val="00B35C67"/>
    <w:rsid w:val="00B35D14"/>
    <w:rsid w:val="00B3642F"/>
    <w:rsid w:val="00B364B0"/>
    <w:rsid w:val="00B37BA1"/>
    <w:rsid w:val="00B40152"/>
    <w:rsid w:val="00B403A3"/>
    <w:rsid w:val="00B403AC"/>
    <w:rsid w:val="00B407D8"/>
    <w:rsid w:val="00B408CF"/>
    <w:rsid w:val="00B40D69"/>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393B"/>
    <w:rsid w:val="00B539A0"/>
    <w:rsid w:val="00B551C0"/>
    <w:rsid w:val="00B551F0"/>
    <w:rsid w:val="00B553BC"/>
    <w:rsid w:val="00B55B45"/>
    <w:rsid w:val="00B55B7E"/>
    <w:rsid w:val="00B566D2"/>
    <w:rsid w:val="00B570BF"/>
    <w:rsid w:val="00B57F8B"/>
    <w:rsid w:val="00B6004E"/>
    <w:rsid w:val="00B6164A"/>
    <w:rsid w:val="00B61ACB"/>
    <w:rsid w:val="00B61B9C"/>
    <w:rsid w:val="00B62A3E"/>
    <w:rsid w:val="00B630FB"/>
    <w:rsid w:val="00B637F1"/>
    <w:rsid w:val="00B639F1"/>
    <w:rsid w:val="00B646BC"/>
    <w:rsid w:val="00B65258"/>
    <w:rsid w:val="00B657DC"/>
    <w:rsid w:val="00B66D17"/>
    <w:rsid w:val="00B66EE7"/>
    <w:rsid w:val="00B70153"/>
    <w:rsid w:val="00B71276"/>
    <w:rsid w:val="00B73994"/>
    <w:rsid w:val="00B76CC7"/>
    <w:rsid w:val="00B77627"/>
    <w:rsid w:val="00B77C8C"/>
    <w:rsid w:val="00B815D4"/>
    <w:rsid w:val="00B81760"/>
    <w:rsid w:val="00B8205F"/>
    <w:rsid w:val="00B83940"/>
    <w:rsid w:val="00B83957"/>
    <w:rsid w:val="00B83C31"/>
    <w:rsid w:val="00B83DA6"/>
    <w:rsid w:val="00B847C4"/>
    <w:rsid w:val="00B84B6E"/>
    <w:rsid w:val="00B84EF4"/>
    <w:rsid w:val="00B85705"/>
    <w:rsid w:val="00B8652C"/>
    <w:rsid w:val="00B86C93"/>
    <w:rsid w:val="00B86FDA"/>
    <w:rsid w:val="00B87591"/>
    <w:rsid w:val="00B8771A"/>
    <w:rsid w:val="00B901A3"/>
    <w:rsid w:val="00B90606"/>
    <w:rsid w:val="00B91867"/>
    <w:rsid w:val="00B92F65"/>
    <w:rsid w:val="00B9386E"/>
    <w:rsid w:val="00B94915"/>
    <w:rsid w:val="00B94A37"/>
    <w:rsid w:val="00B953FE"/>
    <w:rsid w:val="00B9643B"/>
    <w:rsid w:val="00B972F9"/>
    <w:rsid w:val="00BA0D7A"/>
    <w:rsid w:val="00BA1415"/>
    <w:rsid w:val="00BA2103"/>
    <w:rsid w:val="00BA2840"/>
    <w:rsid w:val="00BA314D"/>
    <w:rsid w:val="00BA32AD"/>
    <w:rsid w:val="00BA38A0"/>
    <w:rsid w:val="00BA38AC"/>
    <w:rsid w:val="00BA4375"/>
    <w:rsid w:val="00BA4E91"/>
    <w:rsid w:val="00BA51E3"/>
    <w:rsid w:val="00BA5CB2"/>
    <w:rsid w:val="00BA6C74"/>
    <w:rsid w:val="00BA7914"/>
    <w:rsid w:val="00BB02C6"/>
    <w:rsid w:val="00BB1FA7"/>
    <w:rsid w:val="00BB21B2"/>
    <w:rsid w:val="00BB2D86"/>
    <w:rsid w:val="00BB3F82"/>
    <w:rsid w:val="00BB5455"/>
    <w:rsid w:val="00BB6331"/>
    <w:rsid w:val="00BB67DE"/>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EEA"/>
    <w:rsid w:val="00BD3F74"/>
    <w:rsid w:val="00BD406C"/>
    <w:rsid w:val="00BD435C"/>
    <w:rsid w:val="00BD43D8"/>
    <w:rsid w:val="00BD57FB"/>
    <w:rsid w:val="00BD6029"/>
    <w:rsid w:val="00BD6214"/>
    <w:rsid w:val="00BD6D69"/>
    <w:rsid w:val="00BD7E4F"/>
    <w:rsid w:val="00BE0B5F"/>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2A1A"/>
    <w:rsid w:val="00C02BF1"/>
    <w:rsid w:val="00C0328B"/>
    <w:rsid w:val="00C056AB"/>
    <w:rsid w:val="00C06E6F"/>
    <w:rsid w:val="00C078F7"/>
    <w:rsid w:val="00C07A76"/>
    <w:rsid w:val="00C07D31"/>
    <w:rsid w:val="00C11FE6"/>
    <w:rsid w:val="00C1221E"/>
    <w:rsid w:val="00C14B39"/>
    <w:rsid w:val="00C15885"/>
    <w:rsid w:val="00C1686D"/>
    <w:rsid w:val="00C16DB9"/>
    <w:rsid w:val="00C17AB0"/>
    <w:rsid w:val="00C17EB7"/>
    <w:rsid w:val="00C20073"/>
    <w:rsid w:val="00C20819"/>
    <w:rsid w:val="00C20E36"/>
    <w:rsid w:val="00C2274C"/>
    <w:rsid w:val="00C22EE2"/>
    <w:rsid w:val="00C232B5"/>
    <w:rsid w:val="00C2411A"/>
    <w:rsid w:val="00C243F8"/>
    <w:rsid w:val="00C24D0D"/>
    <w:rsid w:val="00C25333"/>
    <w:rsid w:val="00C25D08"/>
    <w:rsid w:val="00C261E2"/>
    <w:rsid w:val="00C265F6"/>
    <w:rsid w:val="00C3035C"/>
    <w:rsid w:val="00C312C2"/>
    <w:rsid w:val="00C315F3"/>
    <w:rsid w:val="00C318EC"/>
    <w:rsid w:val="00C322D6"/>
    <w:rsid w:val="00C32C27"/>
    <w:rsid w:val="00C331F5"/>
    <w:rsid w:val="00C34E6F"/>
    <w:rsid w:val="00C3538E"/>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6FD9"/>
    <w:rsid w:val="00C5754F"/>
    <w:rsid w:val="00C57B16"/>
    <w:rsid w:val="00C615D0"/>
    <w:rsid w:val="00C61937"/>
    <w:rsid w:val="00C61960"/>
    <w:rsid w:val="00C61C55"/>
    <w:rsid w:val="00C6238F"/>
    <w:rsid w:val="00C6285A"/>
    <w:rsid w:val="00C63D1B"/>
    <w:rsid w:val="00C6445F"/>
    <w:rsid w:val="00C65783"/>
    <w:rsid w:val="00C66812"/>
    <w:rsid w:val="00C6714A"/>
    <w:rsid w:val="00C6734E"/>
    <w:rsid w:val="00C6788F"/>
    <w:rsid w:val="00C70252"/>
    <w:rsid w:val="00C71B58"/>
    <w:rsid w:val="00C723B6"/>
    <w:rsid w:val="00C724FE"/>
    <w:rsid w:val="00C72A57"/>
    <w:rsid w:val="00C72C69"/>
    <w:rsid w:val="00C73309"/>
    <w:rsid w:val="00C7344B"/>
    <w:rsid w:val="00C735C4"/>
    <w:rsid w:val="00C742C0"/>
    <w:rsid w:val="00C7434F"/>
    <w:rsid w:val="00C748F1"/>
    <w:rsid w:val="00C74BBE"/>
    <w:rsid w:val="00C75274"/>
    <w:rsid w:val="00C7554D"/>
    <w:rsid w:val="00C75871"/>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284E"/>
    <w:rsid w:val="00C92CB7"/>
    <w:rsid w:val="00C92F66"/>
    <w:rsid w:val="00C937BB"/>
    <w:rsid w:val="00C93F69"/>
    <w:rsid w:val="00C947F4"/>
    <w:rsid w:val="00C977FC"/>
    <w:rsid w:val="00C97EB4"/>
    <w:rsid w:val="00C97F00"/>
    <w:rsid w:val="00CA049D"/>
    <w:rsid w:val="00CA0E0B"/>
    <w:rsid w:val="00CA22CC"/>
    <w:rsid w:val="00CA23CE"/>
    <w:rsid w:val="00CA28B2"/>
    <w:rsid w:val="00CA2D0C"/>
    <w:rsid w:val="00CA43BF"/>
    <w:rsid w:val="00CA582A"/>
    <w:rsid w:val="00CA5CDE"/>
    <w:rsid w:val="00CA76CE"/>
    <w:rsid w:val="00CA7BC1"/>
    <w:rsid w:val="00CA7C0A"/>
    <w:rsid w:val="00CA7DB0"/>
    <w:rsid w:val="00CB0844"/>
    <w:rsid w:val="00CB0907"/>
    <w:rsid w:val="00CB31CE"/>
    <w:rsid w:val="00CB3727"/>
    <w:rsid w:val="00CB3898"/>
    <w:rsid w:val="00CB4615"/>
    <w:rsid w:val="00CB4965"/>
    <w:rsid w:val="00CB5A2E"/>
    <w:rsid w:val="00CB6B0C"/>
    <w:rsid w:val="00CB7711"/>
    <w:rsid w:val="00CB7D2E"/>
    <w:rsid w:val="00CC0485"/>
    <w:rsid w:val="00CC298E"/>
    <w:rsid w:val="00CC2ABD"/>
    <w:rsid w:val="00CC33F3"/>
    <w:rsid w:val="00CC412C"/>
    <w:rsid w:val="00CC5F09"/>
    <w:rsid w:val="00CC5FDD"/>
    <w:rsid w:val="00CC6872"/>
    <w:rsid w:val="00CC7865"/>
    <w:rsid w:val="00CD04A1"/>
    <w:rsid w:val="00CD0B1B"/>
    <w:rsid w:val="00CD0F84"/>
    <w:rsid w:val="00CD24EB"/>
    <w:rsid w:val="00CD2E51"/>
    <w:rsid w:val="00CD3ACC"/>
    <w:rsid w:val="00CD3B82"/>
    <w:rsid w:val="00CD4336"/>
    <w:rsid w:val="00CD514A"/>
    <w:rsid w:val="00CD5B09"/>
    <w:rsid w:val="00CD5F09"/>
    <w:rsid w:val="00CD6D1F"/>
    <w:rsid w:val="00CE04AE"/>
    <w:rsid w:val="00CE09BE"/>
    <w:rsid w:val="00CE0B3A"/>
    <w:rsid w:val="00CE1339"/>
    <w:rsid w:val="00CE16A0"/>
    <w:rsid w:val="00CE3336"/>
    <w:rsid w:val="00CE3633"/>
    <w:rsid w:val="00CE3832"/>
    <w:rsid w:val="00CE3E93"/>
    <w:rsid w:val="00CE4626"/>
    <w:rsid w:val="00CE4BD9"/>
    <w:rsid w:val="00CE5FE1"/>
    <w:rsid w:val="00CE68B3"/>
    <w:rsid w:val="00CE7AFF"/>
    <w:rsid w:val="00CF152A"/>
    <w:rsid w:val="00CF1E80"/>
    <w:rsid w:val="00CF221D"/>
    <w:rsid w:val="00CF24C9"/>
    <w:rsid w:val="00CF25D8"/>
    <w:rsid w:val="00CF2B85"/>
    <w:rsid w:val="00CF3AB9"/>
    <w:rsid w:val="00CF3DDC"/>
    <w:rsid w:val="00CF4F92"/>
    <w:rsid w:val="00CF52E9"/>
    <w:rsid w:val="00CF55F4"/>
    <w:rsid w:val="00CF5961"/>
    <w:rsid w:val="00CF7290"/>
    <w:rsid w:val="00CF763F"/>
    <w:rsid w:val="00CF7C88"/>
    <w:rsid w:val="00D0140B"/>
    <w:rsid w:val="00D02046"/>
    <w:rsid w:val="00D021CE"/>
    <w:rsid w:val="00D03086"/>
    <w:rsid w:val="00D035E4"/>
    <w:rsid w:val="00D03B35"/>
    <w:rsid w:val="00D04BBF"/>
    <w:rsid w:val="00D07129"/>
    <w:rsid w:val="00D07870"/>
    <w:rsid w:val="00D1088E"/>
    <w:rsid w:val="00D108E0"/>
    <w:rsid w:val="00D108FD"/>
    <w:rsid w:val="00D109A7"/>
    <w:rsid w:val="00D10B6D"/>
    <w:rsid w:val="00D11B86"/>
    <w:rsid w:val="00D12A4E"/>
    <w:rsid w:val="00D12C1A"/>
    <w:rsid w:val="00D13471"/>
    <w:rsid w:val="00D13556"/>
    <w:rsid w:val="00D159A5"/>
    <w:rsid w:val="00D17243"/>
    <w:rsid w:val="00D172DE"/>
    <w:rsid w:val="00D17476"/>
    <w:rsid w:val="00D17676"/>
    <w:rsid w:val="00D2045D"/>
    <w:rsid w:val="00D20EE1"/>
    <w:rsid w:val="00D20EFD"/>
    <w:rsid w:val="00D216D8"/>
    <w:rsid w:val="00D21D33"/>
    <w:rsid w:val="00D23EAE"/>
    <w:rsid w:val="00D246D2"/>
    <w:rsid w:val="00D24F8E"/>
    <w:rsid w:val="00D2718E"/>
    <w:rsid w:val="00D272D7"/>
    <w:rsid w:val="00D276D6"/>
    <w:rsid w:val="00D30B5E"/>
    <w:rsid w:val="00D30E8E"/>
    <w:rsid w:val="00D312EC"/>
    <w:rsid w:val="00D32333"/>
    <w:rsid w:val="00D326D0"/>
    <w:rsid w:val="00D333D3"/>
    <w:rsid w:val="00D333FB"/>
    <w:rsid w:val="00D33670"/>
    <w:rsid w:val="00D33968"/>
    <w:rsid w:val="00D33A21"/>
    <w:rsid w:val="00D33B8A"/>
    <w:rsid w:val="00D33F3A"/>
    <w:rsid w:val="00D3427F"/>
    <w:rsid w:val="00D34C7B"/>
    <w:rsid w:val="00D35173"/>
    <w:rsid w:val="00D37D87"/>
    <w:rsid w:val="00D40CCB"/>
    <w:rsid w:val="00D415FB"/>
    <w:rsid w:val="00D41721"/>
    <w:rsid w:val="00D41A9E"/>
    <w:rsid w:val="00D41F8A"/>
    <w:rsid w:val="00D438D9"/>
    <w:rsid w:val="00D4486E"/>
    <w:rsid w:val="00D46D54"/>
    <w:rsid w:val="00D471F1"/>
    <w:rsid w:val="00D47F3A"/>
    <w:rsid w:val="00D500C0"/>
    <w:rsid w:val="00D50799"/>
    <w:rsid w:val="00D512EC"/>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97"/>
    <w:rsid w:val="00D62BE0"/>
    <w:rsid w:val="00D63722"/>
    <w:rsid w:val="00D65125"/>
    <w:rsid w:val="00D658EA"/>
    <w:rsid w:val="00D659A8"/>
    <w:rsid w:val="00D65E8D"/>
    <w:rsid w:val="00D66E3B"/>
    <w:rsid w:val="00D6791C"/>
    <w:rsid w:val="00D67923"/>
    <w:rsid w:val="00D70250"/>
    <w:rsid w:val="00D71D9A"/>
    <w:rsid w:val="00D71E01"/>
    <w:rsid w:val="00D72692"/>
    <w:rsid w:val="00D73C02"/>
    <w:rsid w:val="00D73C45"/>
    <w:rsid w:val="00D73FDA"/>
    <w:rsid w:val="00D775DF"/>
    <w:rsid w:val="00D778CC"/>
    <w:rsid w:val="00D8070B"/>
    <w:rsid w:val="00D8142B"/>
    <w:rsid w:val="00D827E1"/>
    <w:rsid w:val="00D82B77"/>
    <w:rsid w:val="00D8345B"/>
    <w:rsid w:val="00D835B7"/>
    <w:rsid w:val="00D837CD"/>
    <w:rsid w:val="00D83D84"/>
    <w:rsid w:val="00D83F17"/>
    <w:rsid w:val="00D84458"/>
    <w:rsid w:val="00D84B6C"/>
    <w:rsid w:val="00D84CAB"/>
    <w:rsid w:val="00D8513D"/>
    <w:rsid w:val="00D8603D"/>
    <w:rsid w:val="00D86432"/>
    <w:rsid w:val="00D873C3"/>
    <w:rsid w:val="00D8766C"/>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F0E"/>
    <w:rsid w:val="00DA1A2E"/>
    <w:rsid w:val="00DA29C0"/>
    <w:rsid w:val="00DA2B45"/>
    <w:rsid w:val="00DA3561"/>
    <w:rsid w:val="00DA38CB"/>
    <w:rsid w:val="00DA4244"/>
    <w:rsid w:val="00DA4EAE"/>
    <w:rsid w:val="00DA5351"/>
    <w:rsid w:val="00DA580D"/>
    <w:rsid w:val="00DA5D10"/>
    <w:rsid w:val="00DA755B"/>
    <w:rsid w:val="00DB0389"/>
    <w:rsid w:val="00DB0740"/>
    <w:rsid w:val="00DB0BC1"/>
    <w:rsid w:val="00DB0E8B"/>
    <w:rsid w:val="00DB33FD"/>
    <w:rsid w:val="00DB3F53"/>
    <w:rsid w:val="00DB4058"/>
    <w:rsid w:val="00DB4A1E"/>
    <w:rsid w:val="00DB53B6"/>
    <w:rsid w:val="00DB5586"/>
    <w:rsid w:val="00DB5892"/>
    <w:rsid w:val="00DB71F4"/>
    <w:rsid w:val="00DB75C1"/>
    <w:rsid w:val="00DB7D49"/>
    <w:rsid w:val="00DC00C6"/>
    <w:rsid w:val="00DC086E"/>
    <w:rsid w:val="00DC08C4"/>
    <w:rsid w:val="00DC2884"/>
    <w:rsid w:val="00DC2B31"/>
    <w:rsid w:val="00DC2B89"/>
    <w:rsid w:val="00DC3BDA"/>
    <w:rsid w:val="00DC5795"/>
    <w:rsid w:val="00DC59F6"/>
    <w:rsid w:val="00DC6C66"/>
    <w:rsid w:val="00DC6D7A"/>
    <w:rsid w:val="00DC707B"/>
    <w:rsid w:val="00DC7724"/>
    <w:rsid w:val="00DD01D0"/>
    <w:rsid w:val="00DD041F"/>
    <w:rsid w:val="00DD1B32"/>
    <w:rsid w:val="00DD1E47"/>
    <w:rsid w:val="00DD2B2D"/>
    <w:rsid w:val="00DD3964"/>
    <w:rsid w:val="00DD54FD"/>
    <w:rsid w:val="00DD561C"/>
    <w:rsid w:val="00DD592A"/>
    <w:rsid w:val="00DD5B47"/>
    <w:rsid w:val="00DD61E6"/>
    <w:rsid w:val="00DD6519"/>
    <w:rsid w:val="00DD6BE9"/>
    <w:rsid w:val="00DE0AE9"/>
    <w:rsid w:val="00DE1972"/>
    <w:rsid w:val="00DE1C76"/>
    <w:rsid w:val="00DE1D1B"/>
    <w:rsid w:val="00DE2A8C"/>
    <w:rsid w:val="00DE42EB"/>
    <w:rsid w:val="00DE48BD"/>
    <w:rsid w:val="00DE4A7E"/>
    <w:rsid w:val="00DE4F43"/>
    <w:rsid w:val="00DE565F"/>
    <w:rsid w:val="00DE601E"/>
    <w:rsid w:val="00DE6B47"/>
    <w:rsid w:val="00DE6C7E"/>
    <w:rsid w:val="00DF0BFB"/>
    <w:rsid w:val="00DF0C53"/>
    <w:rsid w:val="00DF1337"/>
    <w:rsid w:val="00DF16FD"/>
    <w:rsid w:val="00DF2642"/>
    <w:rsid w:val="00DF3559"/>
    <w:rsid w:val="00DF3D26"/>
    <w:rsid w:val="00DF50F2"/>
    <w:rsid w:val="00DF53A1"/>
    <w:rsid w:val="00DF6A65"/>
    <w:rsid w:val="00DF78DF"/>
    <w:rsid w:val="00DF7F16"/>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F81"/>
    <w:rsid w:val="00E20692"/>
    <w:rsid w:val="00E20959"/>
    <w:rsid w:val="00E218CF"/>
    <w:rsid w:val="00E23BA5"/>
    <w:rsid w:val="00E25000"/>
    <w:rsid w:val="00E2547E"/>
    <w:rsid w:val="00E25CA7"/>
    <w:rsid w:val="00E26657"/>
    <w:rsid w:val="00E268EC"/>
    <w:rsid w:val="00E26D15"/>
    <w:rsid w:val="00E276FB"/>
    <w:rsid w:val="00E2770A"/>
    <w:rsid w:val="00E279C1"/>
    <w:rsid w:val="00E30CA8"/>
    <w:rsid w:val="00E30E34"/>
    <w:rsid w:val="00E3112E"/>
    <w:rsid w:val="00E31EE3"/>
    <w:rsid w:val="00E3461C"/>
    <w:rsid w:val="00E3490D"/>
    <w:rsid w:val="00E36697"/>
    <w:rsid w:val="00E367B8"/>
    <w:rsid w:val="00E372DE"/>
    <w:rsid w:val="00E378EB"/>
    <w:rsid w:val="00E400D5"/>
    <w:rsid w:val="00E411A4"/>
    <w:rsid w:val="00E41425"/>
    <w:rsid w:val="00E417F4"/>
    <w:rsid w:val="00E41ABF"/>
    <w:rsid w:val="00E41B0A"/>
    <w:rsid w:val="00E41D9C"/>
    <w:rsid w:val="00E42E2E"/>
    <w:rsid w:val="00E4310D"/>
    <w:rsid w:val="00E43180"/>
    <w:rsid w:val="00E431B8"/>
    <w:rsid w:val="00E43F0C"/>
    <w:rsid w:val="00E44810"/>
    <w:rsid w:val="00E44E6E"/>
    <w:rsid w:val="00E4568E"/>
    <w:rsid w:val="00E459E3"/>
    <w:rsid w:val="00E50B25"/>
    <w:rsid w:val="00E5112C"/>
    <w:rsid w:val="00E511DE"/>
    <w:rsid w:val="00E517B5"/>
    <w:rsid w:val="00E53F55"/>
    <w:rsid w:val="00E53FCF"/>
    <w:rsid w:val="00E55388"/>
    <w:rsid w:val="00E55BF7"/>
    <w:rsid w:val="00E57120"/>
    <w:rsid w:val="00E57280"/>
    <w:rsid w:val="00E57633"/>
    <w:rsid w:val="00E61350"/>
    <w:rsid w:val="00E61E32"/>
    <w:rsid w:val="00E61F09"/>
    <w:rsid w:val="00E622F9"/>
    <w:rsid w:val="00E633B5"/>
    <w:rsid w:val="00E63912"/>
    <w:rsid w:val="00E65590"/>
    <w:rsid w:val="00E65D94"/>
    <w:rsid w:val="00E66E87"/>
    <w:rsid w:val="00E67FD3"/>
    <w:rsid w:val="00E70421"/>
    <w:rsid w:val="00E7318D"/>
    <w:rsid w:val="00E7494D"/>
    <w:rsid w:val="00E7499F"/>
    <w:rsid w:val="00E76B4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36E0"/>
    <w:rsid w:val="00E93FB7"/>
    <w:rsid w:val="00E94923"/>
    <w:rsid w:val="00E94C65"/>
    <w:rsid w:val="00E95A29"/>
    <w:rsid w:val="00E9651C"/>
    <w:rsid w:val="00E97853"/>
    <w:rsid w:val="00EA1394"/>
    <w:rsid w:val="00EA1D5F"/>
    <w:rsid w:val="00EA3232"/>
    <w:rsid w:val="00EA324F"/>
    <w:rsid w:val="00EA48A3"/>
    <w:rsid w:val="00EA4FA8"/>
    <w:rsid w:val="00EA623B"/>
    <w:rsid w:val="00EA6D28"/>
    <w:rsid w:val="00EA74C7"/>
    <w:rsid w:val="00EA79A8"/>
    <w:rsid w:val="00EB142D"/>
    <w:rsid w:val="00EB1EE0"/>
    <w:rsid w:val="00EB2AA9"/>
    <w:rsid w:val="00EB30FC"/>
    <w:rsid w:val="00EB3CEA"/>
    <w:rsid w:val="00EB3F01"/>
    <w:rsid w:val="00EB445B"/>
    <w:rsid w:val="00EB46B1"/>
    <w:rsid w:val="00EB4B49"/>
    <w:rsid w:val="00EB4C9A"/>
    <w:rsid w:val="00EB4CA9"/>
    <w:rsid w:val="00EB63E7"/>
    <w:rsid w:val="00EB65E4"/>
    <w:rsid w:val="00EB66C1"/>
    <w:rsid w:val="00EB7C09"/>
    <w:rsid w:val="00EB7E7D"/>
    <w:rsid w:val="00EC0118"/>
    <w:rsid w:val="00EC0219"/>
    <w:rsid w:val="00EC0D8F"/>
    <w:rsid w:val="00EC0F17"/>
    <w:rsid w:val="00EC3847"/>
    <w:rsid w:val="00EC3AF7"/>
    <w:rsid w:val="00EC3C60"/>
    <w:rsid w:val="00EC432B"/>
    <w:rsid w:val="00EC49A6"/>
    <w:rsid w:val="00EC6B5F"/>
    <w:rsid w:val="00EC794A"/>
    <w:rsid w:val="00EC7A22"/>
    <w:rsid w:val="00ED23A6"/>
    <w:rsid w:val="00ED478F"/>
    <w:rsid w:val="00ED4895"/>
    <w:rsid w:val="00ED4CD7"/>
    <w:rsid w:val="00ED5259"/>
    <w:rsid w:val="00ED6C66"/>
    <w:rsid w:val="00ED6E71"/>
    <w:rsid w:val="00ED78FE"/>
    <w:rsid w:val="00ED7EF0"/>
    <w:rsid w:val="00EE07AC"/>
    <w:rsid w:val="00EE2115"/>
    <w:rsid w:val="00EE2678"/>
    <w:rsid w:val="00EE27A5"/>
    <w:rsid w:val="00EE3327"/>
    <w:rsid w:val="00EE3BAB"/>
    <w:rsid w:val="00EE3D8B"/>
    <w:rsid w:val="00EE3E3E"/>
    <w:rsid w:val="00EE3F8A"/>
    <w:rsid w:val="00EE4AEE"/>
    <w:rsid w:val="00EE6327"/>
    <w:rsid w:val="00EF0EE8"/>
    <w:rsid w:val="00EF298F"/>
    <w:rsid w:val="00EF33AC"/>
    <w:rsid w:val="00EF3559"/>
    <w:rsid w:val="00EF4451"/>
    <w:rsid w:val="00EF5405"/>
    <w:rsid w:val="00EF5573"/>
    <w:rsid w:val="00EF78DA"/>
    <w:rsid w:val="00EF7F1C"/>
    <w:rsid w:val="00F003AF"/>
    <w:rsid w:val="00F00411"/>
    <w:rsid w:val="00F00E63"/>
    <w:rsid w:val="00F010FA"/>
    <w:rsid w:val="00F01AC0"/>
    <w:rsid w:val="00F039CC"/>
    <w:rsid w:val="00F04230"/>
    <w:rsid w:val="00F04B6C"/>
    <w:rsid w:val="00F04D1A"/>
    <w:rsid w:val="00F052CE"/>
    <w:rsid w:val="00F06ED8"/>
    <w:rsid w:val="00F074AB"/>
    <w:rsid w:val="00F0780C"/>
    <w:rsid w:val="00F07832"/>
    <w:rsid w:val="00F07F92"/>
    <w:rsid w:val="00F111A6"/>
    <w:rsid w:val="00F12327"/>
    <w:rsid w:val="00F13569"/>
    <w:rsid w:val="00F13C0A"/>
    <w:rsid w:val="00F1498E"/>
    <w:rsid w:val="00F20050"/>
    <w:rsid w:val="00F200F3"/>
    <w:rsid w:val="00F20496"/>
    <w:rsid w:val="00F20F9D"/>
    <w:rsid w:val="00F218B9"/>
    <w:rsid w:val="00F21D30"/>
    <w:rsid w:val="00F21E42"/>
    <w:rsid w:val="00F21F88"/>
    <w:rsid w:val="00F24193"/>
    <w:rsid w:val="00F24F90"/>
    <w:rsid w:val="00F2636C"/>
    <w:rsid w:val="00F26B7A"/>
    <w:rsid w:val="00F27224"/>
    <w:rsid w:val="00F27CD5"/>
    <w:rsid w:val="00F30285"/>
    <w:rsid w:val="00F306AA"/>
    <w:rsid w:val="00F308E2"/>
    <w:rsid w:val="00F30C65"/>
    <w:rsid w:val="00F31117"/>
    <w:rsid w:val="00F3137B"/>
    <w:rsid w:val="00F3137D"/>
    <w:rsid w:val="00F333EE"/>
    <w:rsid w:val="00F33DBF"/>
    <w:rsid w:val="00F358E8"/>
    <w:rsid w:val="00F3614D"/>
    <w:rsid w:val="00F36719"/>
    <w:rsid w:val="00F368E9"/>
    <w:rsid w:val="00F37B85"/>
    <w:rsid w:val="00F37CD7"/>
    <w:rsid w:val="00F37DCC"/>
    <w:rsid w:val="00F37FE6"/>
    <w:rsid w:val="00F400BD"/>
    <w:rsid w:val="00F402CD"/>
    <w:rsid w:val="00F405DE"/>
    <w:rsid w:val="00F4168E"/>
    <w:rsid w:val="00F43025"/>
    <w:rsid w:val="00F43D17"/>
    <w:rsid w:val="00F43FF8"/>
    <w:rsid w:val="00F44727"/>
    <w:rsid w:val="00F45BB7"/>
    <w:rsid w:val="00F45BDB"/>
    <w:rsid w:val="00F45D6F"/>
    <w:rsid w:val="00F465D0"/>
    <w:rsid w:val="00F46E45"/>
    <w:rsid w:val="00F500D5"/>
    <w:rsid w:val="00F5011A"/>
    <w:rsid w:val="00F5035B"/>
    <w:rsid w:val="00F504EC"/>
    <w:rsid w:val="00F50AE7"/>
    <w:rsid w:val="00F513F8"/>
    <w:rsid w:val="00F5277A"/>
    <w:rsid w:val="00F532F9"/>
    <w:rsid w:val="00F53910"/>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67B9"/>
    <w:rsid w:val="00F66E15"/>
    <w:rsid w:val="00F67504"/>
    <w:rsid w:val="00F67699"/>
    <w:rsid w:val="00F70542"/>
    <w:rsid w:val="00F705BC"/>
    <w:rsid w:val="00F711FE"/>
    <w:rsid w:val="00F719C9"/>
    <w:rsid w:val="00F71B54"/>
    <w:rsid w:val="00F738A9"/>
    <w:rsid w:val="00F77C8E"/>
    <w:rsid w:val="00F77DFA"/>
    <w:rsid w:val="00F80DD8"/>
    <w:rsid w:val="00F82B80"/>
    <w:rsid w:val="00F82C87"/>
    <w:rsid w:val="00F830A1"/>
    <w:rsid w:val="00F83162"/>
    <w:rsid w:val="00F8386E"/>
    <w:rsid w:val="00F84E70"/>
    <w:rsid w:val="00F858E3"/>
    <w:rsid w:val="00F85939"/>
    <w:rsid w:val="00F85D77"/>
    <w:rsid w:val="00F86066"/>
    <w:rsid w:val="00F87717"/>
    <w:rsid w:val="00F87B08"/>
    <w:rsid w:val="00F87C8B"/>
    <w:rsid w:val="00F90EAB"/>
    <w:rsid w:val="00F91049"/>
    <w:rsid w:val="00F91BF4"/>
    <w:rsid w:val="00F91D00"/>
    <w:rsid w:val="00F92D74"/>
    <w:rsid w:val="00F9302B"/>
    <w:rsid w:val="00F931A7"/>
    <w:rsid w:val="00F933B6"/>
    <w:rsid w:val="00F938F6"/>
    <w:rsid w:val="00F948FB"/>
    <w:rsid w:val="00F94D59"/>
    <w:rsid w:val="00F95172"/>
    <w:rsid w:val="00F95777"/>
    <w:rsid w:val="00F95995"/>
    <w:rsid w:val="00F95E39"/>
    <w:rsid w:val="00F96368"/>
    <w:rsid w:val="00F96AE4"/>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2859"/>
    <w:rsid w:val="00FB43CA"/>
    <w:rsid w:val="00FB4C97"/>
    <w:rsid w:val="00FB5721"/>
    <w:rsid w:val="00FB694F"/>
    <w:rsid w:val="00FB6F78"/>
    <w:rsid w:val="00FB7561"/>
    <w:rsid w:val="00FC124B"/>
    <w:rsid w:val="00FC149D"/>
    <w:rsid w:val="00FC19F1"/>
    <w:rsid w:val="00FC1A8C"/>
    <w:rsid w:val="00FC2295"/>
    <w:rsid w:val="00FC2FCB"/>
    <w:rsid w:val="00FC3E4B"/>
    <w:rsid w:val="00FC4871"/>
    <w:rsid w:val="00FC49F3"/>
    <w:rsid w:val="00FC5951"/>
    <w:rsid w:val="00FC5AD6"/>
    <w:rsid w:val="00FC5D62"/>
    <w:rsid w:val="00FC6458"/>
    <w:rsid w:val="00FC6A71"/>
    <w:rsid w:val="00FC6E0A"/>
    <w:rsid w:val="00FC70E9"/>
    <w:rsid w:val="00FC748B"/>
    <w:rsid w:val="00FC78AE"/>
    <w:rsid w:val="00FC7DD9"/>
    <w:rsid w:val="00FD0468"/>
    <w:rsid w:val="00FD0BC6"/>
    <w:rsid w:val="00FD0C41"/>
    <w:rsid w:val="00FD1AC4"/>
    <w:rsid w:val="00FD1DC7"/>
    <w:rsid w:val="00FD1E03"/>
    <w:rsid w:val="00FD536A"/>
    <w:rsid w:val="00FD66B0"/>
    <w:rsid w:val="00FD7497"/>
    <w:rsid w:val="00FE0507"/>
    <w:rsid w:val="00FE18F1"/>
    <w:rsid w:val="00FE21C4"/>
    <w:rsid w:val="00FE34C3"/>
    <w:rsid w:val="00FE395F"/>
    <w:rsid w:val="00FE39DA"/>
    <w:rsid w:val="00FE39F4"/>
    <w:rsid w:val="00FE3A12"/>
    <w:rsid w:val="00FE3CDC"/>
    <w:rsid w:val="00FE3EC6"/>
    <w:rsid w:val="00FE4D24"/>
    <w:rsid w:val="00FE620F"/>
    <w:rsid w:val="00FE6304"/>
    <w:rsid w:val="00FE7441"/>
    <w:rsid w:val="00FE75C0"/>
    <w:rsid w:val="00FF016D"/>
    <w:rsid w:val="00FF035E"/>
    <w:rsid w:val="00FF0B7E"/>
    <w:rsid w:val="00FF1EC0"/>
    <w:rsid w:val="00FF560F"/>
    <w:rsid w:val="00FF59E2"/>
    <w:rsid w:val="00FF66C1"/>
    <w:rsid w:val="00FF73DA"/>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CF71A549-5EFC-45E9-BED7-AF3AD4F5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styleId="NichtaufgelsteErwhnung">
    <w:name w:val="Unresolved Mention"/>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eader" Target="header6.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4.xml"/><Relationship Id="rId69" Type="http://schemas.openxmlformats.org/officeDocument/2006/relationships/header" Target="header10.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9.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5.xml"/><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7.xm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header" Target="header4.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3BEF849-4878-43E2-82F0-37A46FFD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84</Pages>
  <Words>15791</Words>
  <Characters>99487</Characters>
  <Application>Microsoft Office Word</Application>
  <DocSecurity>0</DocSecurity>
  <Lines>829</Lines>
  <Paragraphs>230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115048</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758</cp:revision>
  <cp:lastPrinted>2020-08-21T14:18:00Z</cp:lastPrinted>
  <dcterms:created xsi:type="dcterms:W3CDTF">2024-07-26T12:22:00Z</dcterms:created>
  <dcterms:modified xsi:type="dcterms:W3CDTF">2025-04-01T13:49:00Z</dcterms:modified>
</cp:coreProperties>
</file>